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654E3">
      <w:pPr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广州软件学院专业培养目标合理性评价调查问卷</w:t>
      </w:r>
    </w:p>
    <w:p w14:paraId="2D3E0926">
      <w:pPr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（学生家长版）</w:t>
      </w:r>
    </w:p>
    <w:p w14:paraId="6A56864D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尊敬的家长：</w:t>
      </w:r>
    </w:p>
    <w:p w14:paraId="36C6ABAC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您好！首先向您表示诚挚的问候和美好的祝福！感谢您和家人一直以来对我们的支持和帮助！为了进一步提高我校计算机科学与技术专业的教学和人才培养质量，更好地满足社会和家庭的期望，我们热切的希望了解家庭对子女大学学习的期望和发展要求，希望您在百忙之中抽出宝贵的时间填写这份调查问卷。衷心感谢您的支持与配合，我们希望与您携手共进，共同开创孩子的美好未来！</w:t>
      </w:r>
    </w:p>
    <w:p w14:paraId="1AD70F76">
      <w:pPr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bidi="ar"/>
        </w:rPr>
        <w:t>腾讯问卷二维码：</w:t>
      </w:r>
    </w:p>
    <w:p w14:paraId="230B5419">
      <w:pPr>
        <w:rPr>
          <w:rFonts w:ascii="仿宋_GB2312" w:eastAsia="仿宋_GB2312" w:cs="仿宋_GB2312"/>
          <w:sz w:val="32"/>
          <w:szCs w:val="32"/>
        </w:rPr>
      </w:pPr>
      <w:r>
        <w:drawing>
          <wp:inline distT="0" distB="0" distL="114300" distR="114300">
            <wp:extent cx="1237615" cy="12693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</wp:posOffset>
                </wp:positionH>
                <wp:positionV relativeFrom="paragraph">
                  <wp:posOffset>24130</wp:posOffset>
                </wp:positionV>
                <wp:extent cx="1497965" cy="1282700"/>
                <wp:effectExtent l="9525" t="9525" r="16510" b="158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5510" y="5139690"/>
                          <a:ext cx="1497965" cy="12827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1pt;margin-top:1.9pt;height:101pt;width:117.95pt;z-index:251659264;v-text-anchor:middle;mso-width-relative:page;mso-height-relative:page;" filled="f" stroked="t" coordsize="21600,21600" o:gfxdata="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U/zMQ2AAAAAkBAAAPAAAAAAAAAAEAIAAAACIAAABk&#10;cnMvZG93bnJldi54bWxQSwECFAAUAAAACACHTuJAX6UOMXgCAADXBAAADgAAAAAAAAABACAAAAAn&#10;AQAAZHJzL2Uyb0RvYy54bWxQSwUGAAAAAAYABgBZAQAAEQY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ED34F6F">
      <w:pPr>
        <w:rPr>
          <w:rFonts w:hint="eastAsia" w:ascii="仿宋_GB2312" w:eastAsia="仿宋_GB2312" w:cs="仿宋_GB2312"/>
          <w:sz w:val="32"/>
          <w:szCs w:val="32"/>
          <w:lang w:bidi="ar"/>
        </w:rPr>
      </w:pPr>
    </w:p>
    <w:p w14:paraId="5B8600B5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bidi="ar"/>
        </w:rPr>
        <w:t>电脑访问链接：</w:t>
      </w:r>
      <w:r>
        <w:rPr>
          <w:rFonts w:hint="eastAsia" w:ascii="仿宋_GB2312" w:eastAsia="仿宋_GB2312"/>
          <w:sz w:val="32"/>
          <w:szCs w:val="32"/>
        </w:rPr>
        <w:t>https://wj.qq.com/s2/23654452/56a3/</w:t>
      </w:r>
    </w:p>
    <w:p w14:paraId="4AF0A01A">
      <w:pPr>
        <w:rPr>
          <w:rFonts w:ascii="仿宋_GB2312" w:eastAsia="仿宋_GB2312"/>
          <w:sz w:val="32"/>
          <w:szCs w:val="32"/>
        </w:rPr>
      </w:pPr>
    </w:p>
    <w:p w14:paraId="6B65E9C7">
      <w:pPr>
        <w:rPr>
          <w:rFonts w:ascii="仿宋_GB2312" w:eastAsia="仿宋_GB2312"/>
          <w:sz w:val="32"/>
          <w:szCs w:val="32"/>
        </w:rPr>
      </w:pPr>
    </w:p>
    <w:p w14:paraId="52495F2D">
      <w:pPr>
        <w:rPr>
          <w:rFonts w:ascii="仿宋_GB2312" w:eastAsia="仿宋_GB2312"/>
          <w:sz w:val="32"/>
          <w:szCs w:val="32"/>
        </w:rPr>
      </w:pPr>
    </w:p>
    <w:p w14:paraId="29E7B737">
      <w:pPr>
        <w:wordWrap w:val="0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         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家长签字：    </w:t>
      </w:r>
    </w:p>
    <w:p w14:paraId="2029F276">
      <w:pPr>
        <w:wordWrap w:val="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年  月  日     </w:t>
      </w: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1907" w:h="16840"/>
      <w:pgMar w:top="1701" w:right="1559" w:bottom="1247" w:left="1559" w:header="851" w:footer="851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ED5BB">
    <w:pPr>
      <w:pStyle w:val="13"/>
      <w:jc w:val="right"/>
      <w:rPr>
        <w:rFonts w:ascii="宋体" w:hAnsi="宋体"/>
        <w:sz w:val="28"/>
        <w:szCs w:val="28"/>
      </w:rPr>
    </w:pPr>
    <w:r>
      <w:tab/>
    </w:r>
    <w:r>
      <w:rPr>
        <w:rFonts w:ascii="宋体" w:hAnsi="宋体"/>
        <w:sz w:val="28"/>
        <w:szCs w:val="28"/>
      </w:rPr>
      <w:t xml:space="preserve">-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</w:rPr>
      <w:t>3</w:t>
    </w:r>
    <w:r>
      <w:rPr>
        <w:rFonts w:ascii="宋体" w:hAnsi="宋体"/>
        <w:sz w:val="28"/>
        <w:szCs w:val="28"/>
      </w:rPr>
      <w:fldChar w:fldCharType="end"/>
    </w:r>
    <w:r>
      <w:rPr>
        <w:rFonts w:ascii="宋体" w:hAnsi="宋体"/>
        <w:sz w:val="28"/>
        <w:szCs w:val="28"/>
      </w:rPr>
      <w:t xml:space="preserve"> -</w:t>
    </w:r>
    <w:r>
      <w:rPr>
        <w:rFonts w:hint="eastAsia" w:ascii="宋体" w:hAnsi="宋体"/>
        <w:sz w:val="28"/>
        <w:szCs w:val="28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C4BCE">
    <w:pPr>
      <w:pStyle w:val="13"/>
      <w:rPr>
        <w:rFonts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 xml:space="preserve">  </w:t>
    </w:r>
    <w:r>
      <w:rPr>
        <w:rFonts w:ascii="宋体" w:hAnsi="宋体"/>
        <w:sz w:val="28"/>
        <w:szCs w:val="28"/>
      </w:rPr>
      <w:t xml:space="preserve">-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</w:rPr>
      <w:t>4</w:t>
    </w:r>
    <w:r>
      <w:rPr>
        <w:rFonts w:ascii="宋体" w:hAnsi="宋体"/>
        <w:sz w:val="28"/>
        <w:szCs w:val="28"/>
      </w:rPr>
      <w:fldChar w:fldCharType="end"/>
    </w:r>
    <w:r>
      <w:rPr>
        <w:rFonts w:ascii="宋体" w:hAnsi="宋体"/>
        <w:sz w:val="28"/>
        <w:szCs w:val="28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738B">
    <w:pPr>
      <w:pStyle w:val="13"/>
      <w:jc w:val="both"/>
      <w:rPr>
        <w:rFonts w:ascii="宋体" w:hAnsi="宋体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528C2">
    <w:pPr>
      <w:pStyle w:val="1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534AC">
    <w:pPr>
      <w:pStyle w:val="14"/>
      <w:jc w:val="both"/>
      <w:rPr>
        <w:rFonts w:hint="eastAsia"/>
        <w:b/>
        <w:bCs/>
        <w:sz w:val="28"/>
        <w:szCs w:val="28"/>
        <w:lang w:val="en-US" w:eastAsia="zh-CN"/>
      </w:rPr>
    </w:pPr>
  </w:p>
  <w:p w14:paraId="14C19449">
    <w:pPr>
      <w:pStyle w:val="14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83"/>
    <w:rsid w:val="000023B3"/>
    <w:rsid w:val="00002637"/>
    <w:rsid w:val="00002A96"/>
    <w:rsid w:val="00006A70"/>
    <w:rsid w:val="00010645"/>
    <w:rsid w:val="00014334"/>
    <w:rsid w:val="00015E2F"/>
    <w:rsid w:val="00015F3D"/>
    <w:rsid w:val="00016ED9"/>
    <w:rsid w:val="000172AC"/>
    <w:rsid w:val="0001735F"/>
    <w:rsid w:val="00017E29"/>
    <w:rsid w:val="000202DE"/>
    <w:rsid w:val="000212C1"/>
    <w:rsid w:val="00026302"/>
    <w:rsid w:val="00027111"/>
    <w:rsid w:val="00030DFD"/>
    <w:rsid w:val="0003155F"/>
    <w:rsid w:val="0003192C"/>
    <w:rsid w:val="00032589"/>
    <w:rsid w:val="000335BE"/>
    <w:rsid w:val="00034D78"/>
    <w:rsid w:val="000360FA"/>
    <w:rsid w:val="00037F05"/>
    <w:rsid w:val="000432C3"/>
    <w:rsid w:val="00044BDA"/>
    <w:rsid w:val="00045053"/>
    <w:rsid w:val="000453BB"/>
    <w:rsid w:val="0004652C"/>
    <w:rsid w:val="00051703"/>
    <w:rsid w:val="000537F4"/>
    <w:rsid w:val="0006064E"/>
    <w:rsid w:val="0006104D"/>
    <w:rsid w:val="00061946"/>
    <w:rsid w:val="00062909"/>
    <w:rsid w:val="00063851"/>
    <w:rsid w:val="00064200"/>
    <w:rsid w:val="00066B44"/>
    <w:rsid w:val="0007330F"/>
    <w:rsid w:val="000733B4"/>
    <w:rsid w:val="00074BF7"/>
    <w:rsid w:val="0007542D"/>
    <w:rsid w:val="00077B3D"/>
    <w:rsid w:val="0008162E"/>
    <w:rsid w:val="0008298B"/>
    <w:rsid w:val="0008343E"/>
    <w:rsid w:val="00083F36"/>
    <w:rsid w:val="000879FE"/>
    <w:rsid w:val="000927DD"/>
    <w:rsid w:val="00092C3E"/>
    <w:rsid w:val="000936DF"/>
    <w:rsid w:val="0009380D"/>
    <w:rsid w:val="000956B0"/>
    <w:rsid w:val="000959A2"/>
    <w:rsid w:val="000A091B"/>
    <w:rsid w:val="000A0D77"/>
    <w:rsid w:val="000A2779"/>
    <w:rsid w:val="000A2B15"/>
    <w:rsid w:val="000A362E"/>
    <w:rsid w:val="000A45B3"/>
    <w:rsid w:val="000A5050"/>
    <w:rsid w:val="000A6572"/>
    <w:rsid w:val="000B0198"/>
    <w:rsid w:val="000B4076"/>
    <w:rsid w:val="000B4D0C"/>
    <w:rsid w:val="000C095D"/>
    <w:rsid w:val="000C2A46"/>
    <w:rsid w:val="000C4AFD"/>
    <w:rsid w:val="000C5740"/>
    <w:rsid w:val="000C5D5E"/>
    <w:rsid w:val="000C6909"/>
    <w:rsid w:val="000D11F1"/>
    <w:rsid w:val="000D150F"/>
    <w:rsid w:val="000D233F"/>
    <w:rsid w:val="000D2C0B"/>
    <w:rsid w:val="000D41FD"/>
    <w:rsid w:val="000D4247"/>
    <w:rsid w:val="000D529A"/>
    <w:rsid w:val="000D6635"/>
    <w:rsid w:val="000D72C5"/>
    <w:rsid w:val="000E0474"/>
    <w:rsid w:val="000E06CC"/>
    <w:rsid w:val="000E2EFC"/>
    <w:rsid w:val="000E3A4A"/>
    <w:rsid w:val="000E5D75"/>
    <w:rsid w:val="000E68A7"/>
    <w:rsid w:val="000E7530"/>
    <w:rsid w:val="000E7BC9"/>
    <w:rsid w:val="000F13B1"/>
    <w:rsid w:val="000F41DD"/>
    <w:rsid w:val="001019E0"/>
    <w:rsid w:val="00103945"/>
    <w:rsid w:val="00104A96"/>
    <w:rsid w:val="00106A8B"/>
    <w:rsid w:val="0010772F"/>
    <w:rsid w:val="001200B9"/>
    <w:rsid w:val="00121FFE"/>
    <w:rsid w:val="00122837"/>
    <w:rsid w:val="001234A3"/>
    <w:rsid w:val="0012740B"/>
    <w:rsid w:val="00134C68"/>
    <w:rsid w:val="00135151"/>
    <w:rsid w:val="00135202"/>
    <w:rsid w:val="00136C44"/>
    <w:rsid w:val="00142414"/>
    <w:rsid w:val="00144753"/>
    <w:rsid w:val="00146077"/>
    <w:rsid w:val="001467B1"/>
    <w:rsid w:val="00146D40"/>
    <w:rsid w:val="00147B62"/>
    <w:rsid w:val="0015016E"/>
    <w:rsid w:val="00150801"/>
    <w:rsid w:val="0015274D"/>
    <w:rsid w:val="00153381"/>
    <w:rsid w:val="00154A0F"/>
    <w:rsid w:val="001607A5"/>
    <w:rsid w:val="00160D4D"/>
    <w:rsid w:val="00164A79"/>
    <w:rsid w:val="00165A38"/>
    <w:rsid w:val="00167E9D"/>
    <w:rsid w:val="001702DB"/>
    <w:rsid w:val="00170D62"/>
    <w:rsid w:val="00171322"/>
    <w:rsid w:val="00171A13"/>
    <w:rsid w:val="001723F1"/>
    <w:rsid w:val="0017322C"/>
    <w:rsid w:val="00175E23"/>
    <w:rsid w:val="00176581"/>
    <w:rsid w:val="001801C1"/>
    <w:rsid w:val="0018178B"/>
    <w:rsid w:val="00181E1E"/>
    <w:rsid w:val="00181ED1"/>
    <w:rsid w:val="00182525"/>
    <w:rsid w:val="00185D50"/>
    <w:rsid w:val="00191A11"/>
    <w:rsid w:val="00191D47"/>
    <w:rsid w:val="0019269D"/>
    <w:rsid w:val="001A0365"/>
    <w:rsid w:val="001A0386"/>
    <w:rsid w:val="001A73F5"/>
    <w:rsid w:val="001A76F6"/>
    <w:rsid w:val="001B548A"/>
    <w:rsid w:val="001B571A"/>
    <w:rsid w:val="001C0E06"/>
    <w:rsid w:val="001C339F"/>
    <w:rsid w:val="001C3AD1"/>
    <w:rsid w:val="001C4EBE"/>
    <w:rsid w:val="001C54F4"/>
    <w:rsid w:val="001C5508"/>
    <w:rsid w:val="001C61EB"/>
    <w:rsid w:val="001C7777"/>
    <w:rsid w:val="001C7F0C"/>
    <w:rsid w:val="001D3970"/>
    <w:rsid w:val="001D58BF"/>
    <w:rsid w:val="001D7DBC"/>
    <w:rsid w:val="001E0AF0"/>
    <w:rsid w:val="001E2548"/>
    <w:rsid w:val="001E374E"/>
    <w:rsid w:val="001E3BC9"/>
    <w:rsid w:val="001E5687"/>
    <w:rsid w:val="001E58ED"/>
    <w:rsid w:val="001E66B8"/>
    <w:rsid w:val="001E6DC8"/>
    <w:rsid w:val="001E6E9F"/>
    <w:rsid w:val="001E7645"/>
    <w:rsid w:val="001E7F0A"/>
    <w:rsid w:val="001F0449"/>
    <w:rsid w:val="001F1578"/>
    <w:rsid w:val="001F2DB0"/>
    <w:rsid w:val="001F360C"/>
    <w:rsid w:val="001F4775"/>
    <w:rsid w:val="001F4ABE"/>
    <w:rsid w:val="001F4E98"/>
    <w:rsid w:val="001F606A"/>
    <w:rsid w:val="001F6A24"/>
    <w:rsid w:val="00200FEA"/>
    <w:rsid w:val="002038FA"/>
    <w:rsid w:val="00203E03"/>
    <w:rsid w:val="00204482"/>
    <w:rsid w:val="0021200E"/>
    <w:rsid w:val="00212BF2"/>
    <w:rsid w:val="0021505D"/>
    <w:rsid w:val="002165CE"/>
    <w:rsid w:val="00217910"/>
    <w:rsid w:val="0022112E"/>
    <w:rsid w:val="00223D1B"/>
    <w:rsid w:val="00224CFD"/>
    <w:rsid w:val="002252CC"/>
    <w:rsid w:val="00225B9D"/>
    <w:rsid w:val="00226261"/>
    <w:rsid w:val="00231DE0"/>
    <w:rsid w:val="0023323C"/>
    <w:rsid w:val="002333DB"/>
    <w:rsid w:val="0023457A"/>
    <w:rsid w:val="00237428"/>
    <w:rsid w:val="00240E20"/>
    <w:rsid w:val="00240EFD"/>
    <w:rsid w:val="00241D1C"/>
    <w:rsid w:val="002441C7"/>
    <w:rsid w:val="002450C0"/>
    <w:rsid w:val="002471AB"/>
    <w:rsid w:val="0024733D"/>
    <w:rsid w:val="00250E22"/>
    <w:rsid w:val="002510C1"/>
    <w:rsid w:val="00251AA1"/>
    <w:rsid w:val="00253BDC"/>
    <w:rsid w:val="00261A56"/>
    <w:rsid w:val="00261B39"/>
    <w:rsid w:val="00262B88"/>
    <w:rsid w:val="00262E3D"/>
    <w:rsid w:val="00263FF5"/>
    <w:rsid w:val="002657E5"/>
    <w:rsid w:val="00266E87"/>
    <w:rsid w:val="0027152E"/>
    <w:rsid w:val="00271F49"/>
    <w:rsid w:val="00272101"/>
    <w:rsid w:val="0027352F"/>
    <w:rsid w:val="00273755"/>
    <w:rsid w:val="00274A27"/>
    <w:rsid w:val="0027563F"/>
    <w:rsid w:val="002766DA"/>
    <w:rsid w:val="002800B3"/>
    <w:rsid w:val="00281ED2"/>
    <w:rsid w:val="00283AEF"/>
    <w:rsid w:val="0028438A"/>
    <w:rsid w:val="00286086"/>
    <w:rsid w:val="0029239E"/>
    <w:rsid w:val="002937DA"/>
    <w:rsid w:val="0029461C"/>
    <w:rsid w:val="0029636D"/>
    <w:rsid w:val="0029736B"/>
    <w:rsid w:val="002A0525"/>
    <w:rsid w:val="002A09CA"/>
    <w:rsid w:val="002A1951"/>
    <w:rsid w:val="002A20C5"/>
    <w:rsid w:val="002A22A1"/>
    <w:rsid w:val="002B1B88"/>
    <w:rsid w:val="002B44CB"/>
    <w:rsid w:val="002B5B18"/>
    <w:rsid w:val="002B5E04"/>
    <w:rsid w:val="002B6CE4"/>
    <w:rsid w:val="002C0088"/>
    <w:rsid w:val="002C3487"/>
    <w:rsid w:val="002C50C7"/>
    <w:rsid w:val="002C5138"/>
    <w:rsid w:val="002C7EF6"/>
    <w:rsid w:val="002D07F1"/>
    <w:rsid w:val="002D1409"/>
    <w:rsid w:val="002D6980"/>
    <w:rsid w:val="002D7642"/>
    <w:rsid w:val="002E0BAB"/>
    <w:rsid w:val="002E0D4B"/>
    <w:rsid w:val="002E2638"/>
    <w:rsid w:val="002F1D7A"/>
    <w:rsid w:val="002F2FA8"/>
    <w:rsid w:val="002F37A5"/>
    <w:rsid w:val="002F597E"/>
    <w:rsid w:val="002F5A8C"/>
    <w:rsid w:val="002F64D9"/>
    <w:rsid w:val="002F6836"/>
    <w:rsid w:val="00300718"/>
    <w:rsid w:val="00300E19"/>
    <w:rsid w:val="003024B4"/>
    <w:rsid w:val="00304E1C"/>
    <w:rsid w:val="003052ED"/>
    <w:rsid w:val="00310631"/>
    <w:rsid w:val="003148CB"/>
    <w:rsid w:val="00315052"/>
    <w:rsid w:val="00315510"/>
    <w:rsid w:val="00320ABA"/>
    <w:rsid w:val="003210B0"/>
    <w:rsid w:val="0032228A"/>
    <w:rsid w:val="003232B1"/>
    <w:rsid w:val="003238CE"/>
    <w:rsid w:val="00325848"/>
    <w:rsid w:val="00325C46"/>
    <w:rsid w:val="00326AD8"/>
    <w:rsid w:val="0032735C"/>
    <w:rsid w:val="00327E55"/>
    <w:rsid w:val="003314FC"/>
    <w:rsid w:val="00337013"/>
    <w:rsid w:val="0034153C"/>
    <w:rsid w:val="00342B05"/>
    <w:rsid w:val="0034451E"/>
    <w:rsid w:val="00345190"/>
    <w:rsid w:val="00346024"/>
    <w:rsid w:val="00346FF5"/>
    <w:rsid w:val="00347D94"/>
    <w:rsid w:val="00352F02"/>
    <w:rsid w:val="00352F69"/>
    <w:rsid w:val="003533A0"/>
    <w:rsid w:val="00354DBE"/>
    <w:rsid w:val="003620DF"/>
    <w:rsid w:val="003631B2"/>
    <w:rsid w:val="003636CB"/>
    <w:rsid w:val="0037042E"/>
    <w:rsid w:val="00371DFF"/>
    <w:rsid w:val="00371F2F"/>
    <w:rsid w:val="00374B2B"/>
    <w:rsid w:val="00380105"/>
    <w:rsid w:val="003801CE"/>
    <w:rsid w:val="00381C2F"/>
    <w:rsid w:val="00383A52"/>
    <w:rsid w:val="003851B5"/>
    <w:rsid w:val="00387E67"/>
    <w:rsid w:val="00387F2F"/>
    <w:rsid w:val="00390821"/>
    <w:rsid w:val="003914FB"/>
    <w:rsid w:val="00391AD8"/>
    <w:rsid w:val="003920A5"/>
    <w:rsid w:val="00392A7B"/>
    <w:rsid w:val="0039595B"/>
    <w:rsid w:val="00396291"/>
    <w:rsid w:val="00397510"/>
    <w:rsid w:val="003979F8"/>
    <w:rsid w:val="00397F78"/>
    <w:rsid w:val="003A05FA"/>
    <w:rsid w:val="003A347B"/>
    <w:rsid w:val="003A3D4E"/>
    <w:rsid w:val="003A5F68"/>
    <w:rsid w:val="003A6BC9"/>
    <w:rsid w:val="003B0F45"/>
    <w:rsid w:val="003B200B"/>
    <w:rsid w:val="003B2B55"/>
    <w:rsid w:val="003B6C66"/>
    <w:rsid w:val="003C1123"/>
    <w:rsid w:val="003C17F0"/>
    <w:rsid w:val="003C1FD9"/>
    <w:rsid w:val="003C39C6"/>
    <w:rsid w:val="003C6010"/>
    <w:rsid w:val="003C6EA7"/>
    <w:rsid w:val="003D06E8"/>
    <w:rsid w:val="003D07EB"/>
    <w:rsid w:val="003D0E4C"/>
    <w:rsid w:val="003D161A"/>
    <w:rsid w:val="003D1869"/>
    <w:rsid w:val="003D4713"/>
    <w:rsid w:val="003D6438"/>
    <w:rsid w:val="003D6747"/>
    <w:rsid w:val="003D7183"/>
    <w:rsid w:val="003E266B"/>
    <w:rsid w:val="003E4FB6"/>
    <w:rsid w:val="003F14D7"/>
    <w:rsid w:val="003F1C9B"/>
    <w:rsid w:val="003F2438"/>
    <w:rsid w:val="003F2E84"/>
    <w:rsid w:val="003F3FFE"/>
    <w:rsid w:val="003F4864"/>
    <w:rsid w:val="003F6DD4"/>
    <w:rsid w:val="003F7E8C"/>
    <w:rsid w:val="004013A3"/>
    <w:rsid w:val="00401477"/>
    <w:rsid w:val="004015A0"/>
    <w:rsid w:val="004015F4"/>
    <w:rsid w:val="004033B9"/>
    <w:rsid w:val="004034C6"/>
    <w:rsid w:val="00403C27"/>
    <w:rsid w:val="004043DF"/>
    <w:rsid w:val="00406D3A"/>
    <w:rsid w:val="00406F84"/>
    <w:rsid w:val="004074A0"/>
    <w:rsid w:val="00407C7E"/>
    <w:rsid w:val="00410A3F"/>
    <w:rsid w:val="00411FC6"/>
    <w:rsid w:val="004151B8"/>
    <w:rsid w:val="00415DBE"/>
    <w:rsid w:val="00417191"/>
    <w:rsid w:val="00420953"/>
    <w:rsid w:val="00421448"/>
    <w:rsid w:val="004214E3"/>
    <w:rsid w:val="00422D14"/>
    <w:rsid w:val="00422D94"/>
    <w:rsid w:val="004246CC"/>
    <w:rsid w:val="0042506D"/>
    <w:rsid w:val="00426BB4"/>
    <w:rsid w:val="0042786A"/>
    <w:rsid w:val="00430CCA"/>
    <w:rsid w:val="00431E76"/>
    <w:rsid w:val="00432D0B"/>
    <w:rsid w:val="00437305"/>
    <w:rsid w:val="00437309"/>
    <w:rsid w:val="004379AD"/>
    <w:rsid w:val="00440815"/>
    <w:rsid w:val="00450F53"/>
    <w:rsid w:val="004521E8"/>
    <w:rsid w:val="0045276C"/>
    <w:rsid w:val="0045371B"/>
    <w:rsid w:val="004577EE"/>
    <w:rsid w:val="0046007C"/>
    <w:rsid w:val="00460B6A"/>
    <w:rsid w:val="00463517"/>
    <w:rsid w:val="00465911"/>
    <w:rsid w:val="00465E53"/>
    <w:rsid w:val="0046632F"/>
    <w:rsid w:val="004705C5"/>
    <w:rsid w:val="004713FE"/>
    <w:rsid w:val="00472D1A"/>
    <w:rsid w:val="0047342B"/>
    <w:rsid w:val="004738D0"/>
    <w:rsid w:val="00476FF8"/>
    <w:rsid w:val="004776F7"/>
    <w:rsid w:val="0048130E"/>
    <w:rsid w:val="00482229"/>
    <w:rsid w:val="00485341"/>
    <w:rsid w:val="00490F86"/>
    <w:rsid w:val="00491841"/>
    <w:rsid w:val="00493F20"/>
    <w:rsid w:val="00494A5E"/>
    <w:rsid w:val="00495AB8"/>
    <w:rsid w:val="00496226"/>
    <w:rsid w:val="00497557"/>
    <w:rsid w:val="004A0208"/>
    <w:rsid w:val="004A0409"/>
    <w:rsid w:val="004A1DEB"/>
    <w:rsid w:val="004A20FF"/>
    <w:rsid w:val="004A319B"/>
    <w:rsid w:val="004A4CA7"/>
    <w:rsid w:val="004A5745"/>
    <w:rsid w:val="004B00B7"/>
    <w:rsid w:val="004B2868"/>
    <w:rsid w:val="004B4C96"/>
    <w:rsid w:val="004B50CB"/>
    <w:rsid w:val="004B5D86"/>
    <w:rsid w:val="004B5EC2"/>
    <w:rsid w:val="004B6C44"/>
    <w:rsid w:val="004C00DC"/>
    <w:rsid w:val="004C2DCD"/>
    <w:rsid w:val="004C3512"/>
    <w:rsid w:val="004C3EC2"/>
    <w:rsid w:val="004C6BC4"/>
    <w:rsid w:val="004C6E14"/>
    <w:rsid w:val="004D0569"/>
    <w:rsid w:val="004D1053"/>
    <w:rsid w:val="004D39C1"/>
    <w:rsid w:val="004D62DC"/>
    <w:rsid w:val="004D763C"/>
    <w:rsid w:val="004E5A2C"/>
    <w:rsid w:val="004E6040"/>
    <w:rsid w:val="004F042E"/>
    <w:rsid w:val="004F1CE0"/>
    <w:rsid w:val="004F2797"/>
    <w:rsid w:val="004F32FC"/>
    <w:rsid w:val="004F402E"/>
    <w:rsid w:val="004F4376"/>
    <w:rsid w:val="004F493F"/>
    <w:rsid w:val="004F4E7C"/>
    <w:rsid w:val="004F7AB6"/>
    <w:rsid w:val="00501D19"/>
    <w:rsid w:val="00504BA5"/>
    <w:rsid w:val="00507E62"/>
    <w:rsid w:val="00510750"/>
    <w:rsid w:val="00512396"/>
    <w:rsid w:val="0051780E"/>
    <w:rsid w:val="00517C06"/>
    <w:rsid w:val="00517F3E"/>
    <w:rsid w:val="00520B6F"/>
    <w:rsid w:val="005229D7"/>
    <w:rsid w:val="005235E5"/>
    <w:rsid w:val="005255CD"/>
    <w:rsid w:val="00525AD3"/>
    <w:rsid w:val="0052614D"/>
    <w:rsid w:val="00530378"/>
    <w:rsid w:val="00530953"/>
    <w:rsid w:val="00530D96"/>
    <w:rsid w:val="00533197"/>
    <w:rsid w:val="005349C8"/>
    <w:rsid w:val="00534D71"/>
    <w:rsid w:val="005357DE"/>
    <w:rsid w:val="00536DD7"/>
    <w:rsid w:val="00541B2C"/>
    <w:rsid w:val="00542FEA"/>
    <w:rsid w:val="00543FE7"/>
    <w:rsid w:val="00544153"/>
    <w:rsid w:val="005449F7"/>
    <w:rsid w:val="0054552A"/>
    <w:rsid w:val="005458A9"/>
    <w:rsid w:val="00552C75"/>
    <w:rsid w:val="00553D74"/>
    <w:rsid w:val="00553EEC"/>
    <w:rsid w:val="00555D97"/>
    <w:rsid w:val="005569F8"/>
    <w:rsid w:val="005607ED"/>
    <w:rsid w:val="0056292E"/>
    <w:rsid w:val="00563678"/>
    <w:rsid w:val="0056428D"/>
    <w:rsid w:val="00566AE1"/>
    <w:rsid w:val="00570253"/>
    <w:rsid w:val="00570412"/>
    <w:rsid w:val="00571079"/>
    <w:rsid w:val="00573BC5"/>
    <w:rsid w:val="00573F37"/>
    <w:rsid w:val="00575F5D"/>
    <w:rsid w:val="0057755B"/>
    <w:rsid w:val="0058328C"/>
    <w:rsid w:val="00584C17"/>
    <w:rsid w:val="00586196"/>
    <w:rsid w:val="005862FE"/>
    <w:rsid w:val="0058727C"/>
    <w:rsid w:val="005878ED"/>
    <w:rsid w:val="005919D8"/>
    <w:rsid w:val="0059284E"/>
    <w:rsid w:val="00597238"/>
    <w:rsid w:val="005A1D92"/>
    <w:rsid w:val="005A1F54"/>
    <w:rsid w:val="005A232E"/>
    <w:rsid w:val="005A369C"/>
    <w:rsid w:val="005A3E10"/>
    <w:rsid w:val="005A4B5C"/>
    <w:rsid w:val="005A4C39"/>
    <w:rsid w:val="005B0A71"/>
    <w:rsid w:val="005B2ABF"/>
    <w:rsid w:val="005B2D76"/>
    <w:rsid w:val="005B39F8"/>
    <w:rsid w:val="005B57DC"/>
    <w:rsid w:val="005B5FD2"/>
    <w:rsid w:val="005B7669"/>
    <w:rsid w:val="005C6B83"/>
    <w:rsid w:val="005C73A2"/>
    <w:rsid w:val="005D0077"/>
    <w:rsid w:val="005D43D2"/>
    <w:rsid w:val="005D552C"/>
    <w:rsid w:val="005D6641"/>
    <w:rsid w:val="005D6956"/>
    <w:rsid w:val="005D69A6"/>
    <w:rsid w:val="005D6C11"/>
    <w:rsid w:val="005E0040"/>
    <w:rsid w:val="005E1959"/>
    <w:rsid w:val="005E3838"/>
    <w:rsid w:val="005F0542"/>
    <w:rsid w:val="005F07F3"/>
    <w:rsid w:val="005F2353"/>
    <w:rsid w:val="005F253E"/>
    <w:rsid w:val="005F33A0"/>
    <w:rsid w:val="005F3CB6"/>
    <w:rsid w:val="005F4FAD"/>
    <w:rsid w:val="005F5DDA"/>
    <w:rsid w:val="005F61F9"/>
    <w:rsid w:val="005F6AEB"/>
    <w:rsid w:val="005F7217"/>
    <w:rsid w:val="005F7FF2"/>
    <w:rsid w:val="00600E13"/>
    <w:rsid w:val="0060493D"/>
    <w:rsid w:val="006058EE"/>
    <w:rsid w:val="00605EE7"/>
    <w:rsid w:val="00607619"/>
    <w:rsid w:val="006100B1"/>
    <w:rsid w:val="006112DD"/>
    <w:rsid w:val="00611AAE"/>
    <w:rsid w:val="0061290E"/>
    <w:rsid w:val="00613915"/>
    <w:rsid w:val="00614E73"/>
    <w:rsid w:val="0061567A"/>
    <w:rsid w:val="00615FBC"/>
    <w:rsid w:val="00616C8D"/>
    <w:rsid w:val="006174FF"/>
    <w:rsid w:val="00617A95"/>
    <w:rsid w:val="0062086E"/>
    <w:rsid w:val="00621A9C"/>
    <w:rsid w:val="006229D1"/>
    <w:rsid w:val="0062496A"/>
    <w:rsid w:val="00625D6B"/>
    <w:rsid w:val="00625DA7"/>
    <w:rsid w:val="00630231"/>
    <w:rsid w:val="00630416"/>
    <w:rsid w:val="006304C8"/>
    <w:rsid w:val="00632986"/>
    <w:rsid w:val="00633210"/>
    <w:rsid w:val="00635724"/>
    <w:rsid w:val="00635AB4"/>
    <w:rsid w:val="00635DFB"/>
    <w:rsid w:val="006362E1"/>
    <w:rsid w:val="0064007B"/>
    <w:rsid w:val="006412F9"/>
    <w:rsid w:val="0064290A"/>
    <w:rsid w:val="00642E76"/>
    <w:rsid w:val="0064525D"/>
    <w:rsid w:val="0064760B"/>
    <w:rsid w:val="0065031B"/>
    <w:rsid w:val="00651AA6"/>
    <w:rsid w:val="00652591"/>
    <w:rsid w:val="00652F7A"/>
    <w:rsid w:val="00653A22"/>
    <w:rsid w:val="006541D7"/>
    <w:rsid w:val="006554D0"/>
    <w:rsid w:val="00655C92"/>
    <w:rsid w:val="006560CF"/>
    <w:rsid w:val="006569DC"/>
    <w:rsid w:val="006577E0"/>
    <w:rsid w:val="00660CCF"/>
    <w:rsid w:val="006611AC"/>
    <w:rsid w:val="0066127A"/>
    <w:rsid w:val="00663F8A"/>
    <w:rsid w:val="006652EC"/>
    <w:rsid w:val="00670143"/>
    <w:rsid w:val="006701CE"/>
    <w:rsid w:val="00670219"/>
    <w:rsid w:val="0067131C"/>
    <w:rsid w:val="006742C5"/>
    <w:rsid w:val="00676A66"/>
    <w:rsid w:val="006778FC"/>
    <w:rsid w:val="00683839"/>
    <w:rsid w:val="00683BF8"/>
    <w:rsid w:val="0069122C"/>
    <w:rsid w:val="0069497F"/>
    <w:rsid w:val="00694CDE"/>
    <w:rsid w:val="00695634"/>
    <w:rsid w:val="006A0FCF"/>
    <w:rsid w:val="006A3C59"/>
    <w:rsid w:val="006A540E"/>
    <w:rsid w:val="006B6501"/>
    <w:rsid w:val="006B745F"/>
    <w:rsid w:val="006C28A7"/>
    <w:rsid w:val="006C2F5D"/>
    <w:rsid w:val="006C4334"/>
    <w:rsid w:val="006C5478"/>
    <w:rsid w:val="006C57F5"/>
    <w:rsid w:val="006C5F08"/>
    <w:rsid w:val="006C6708"/>
    <w:rsid w:val="006D0399"/>
    <w:rsid w:val="006D04BA"/>
    <w:rsid w:val="006D0598"/>
    <w:rsid w:val="006D2917"/>
    <w:rsid w:val="006D3580"/>
    <w:rsid w:val="006D5DDF"/>
    <w:rsid w:val="006D6125"/>
    <w:rsid w:val="006D6CE7"/>
    <w:rsid w:val="006D79D1"/>
    <w:rsid w:val="006E0FB4"/>
    <w:rsid w:val="006E3729"/>
    <w:rsid w:val="006E4284"/>
    <w:rsid w:val="006E5292"/>
    <w:rsid w:val="006E6D09"/>
    <w:rsid w:val="006E7BAB"/>
    <w:rsid w:val="006E7F14"/>
    <w:rsid w:val="006F0CBE"/>
    <w:rsid w:val="006F3D9C"/>
    <w:rsid w:val="00700112"/>
    <w:rsid w:val="007006CD"/>
    <w:rsid w:val="0070089F"/>
    <w:rsid w:val="00700B1D"/>
    <w:rsid w:val="00706007"/>
    <w:rsid w:val="00706F99"/>
    <w:rsid w:val="00707FB5"/>
    <w:rsid w:val="007164ED"/>
    <w:rsid w:val="00721473"/>
    <w:rsid w:val="00722C11"/>
    <w:rsid w:val="00723046"/>
    <w:rsid w:val="00723A17"/>
    <w:rsid w:val="007264AA"/>
    <w:rsid w:val="00727A50"/>
    <w:rsid w:val="00731B7C"/>
    <w:rsid w:val="00737438"/>
    <w:rsid w:val="007375C7"/>
    <w:rsid w:val="00742E70"/>
    <w:rsid w:val="00743321"/>
    <w:rsid w:val="00743FA2"/>
    <w:rsid w:val="00747393"/>
    <w:rsid w:val="00750B1E"/>
    <w:rsid w:val="0075229B"/>
    <w:rsid w:val="007547B5"/>
    <w:rsid w:val="0075606B"/>
    <w:rsid w:val="00760668"/>
    <w:rsid w:val="007617F0"/>
    <w:rsid w:val="0076303A"/>
    <w:rsid w:val="007643A5"/>
    <w:rsid w:val="00765351"/>
    <w:rsid w:val="00766B77"/>
    <w:rsid w:val="00766F58"/>
    <w:rsid w:val="00771A04"/>
    <w:rsid w:val="00773FC3"/>
    <w:rsid w:val="00774DAC"/>
    <w:rsid w:val="007751BE"/>
    <w:rsid w:val="007761EA"/>
    <w:rsid w:val="00776574"/>
    <w:rsid w:val="007769FE"/>
    <w:rsid w:val="00777BAF"/>
    <w:rsid w:val="00777F48"/>
    <w:rsid w:val="00780C41"/>
    <w:rsid w:val="00780DC2"/>
    <w:rsid w:val="00780E73"/>
    <w:rsid w:val="007822B4"/>
    <w:rsid w:val="00783598"/>
    <w:rsid w:val="007849A1"/>
    <w:rsid w:val="007862FF"/>
    <w:rsid w:val="00787385"/>
    <w:rsid w:val="007906EB"/>
    <w:rsid w:val="00793311"/>
    <w:rsid w:val="00794625"/>
    <w:rsid w:val="007A4F54"/>
    <w:rsid w:val="007A59A7"/>
    <w:rsid w:val="007A7970"/>
    <w:rsid w:val="007B0910"/>
    <w:rsid w:val="007B29CE"/>
    <w:rsid w:val="007B4A2A"/>
    <w:rsid w:val="007B4DB8"/>
    <w:rsid w:val="007B7D1D"/>
    <w:rsid w:val="007C4713"/>
    <w:rsid w:val="007C5552"/>
    <w:rsid w:val="007D1878"/>
    <w:rsid w:val="007D1DB3"/>
    <w:rsid w:val="007D59D8"/>
    <w:rsid w:val="007D73AC"/>
    <w:rsid w:val="007E30DB"/>
    <w:rsid w:val="007E346B"/>
    <w:rsid w:val="007E3DD5"/>
    <w:rsid w:val="007E5C91"/>
    <w:rsid w:val="007E62E7"/>
    <w:rsid w:val="007E6A33"/>
    <w:rsid w:val="007E7550"/>
    <w:rsid w:val="007E761E"/>
    <w:rsid w:val="007F0E5C"/>
    <w:rsid w:val="007F1805"/>
    <w:rsid w:val="007F1D1E"/>
    <w:rsid w:val="007F21A1"/>
    <w:rsid w:val="007F3485"/>
    <w:rsid w:val="008042BD"/>
    <w:rsid w:val="0080673F"/>
    <w:rsid w:val="00807CE3"/>
    <w:rsid w:val="00813419"/>
    <w:rsid w:val="00814E34"/>
    <w:rsid w:val="008166B2"/>
    <w:rsid w:val="00817015"/>
    <w:rsid w:val="00820444"/>
    <w:rsid w:val="00821845"/>
    <w:rsid w:val="0082243B"/>
    <w:rsid w:val="00822DC9"/>
    <w:rsid w:val="00825A5C"/>
    <w:rsid w:val="00827BF1"/>
    <w:rsid w:val="00832377"/>
    <w:rsid w:val="00833D4F"/>
    <w:rsid w:val="008356A2"/>
    <w:rsid w:val="008360E0"/>
    <w:rsid w:val="00836758"/>
    <w:rsid w:val="00840437"/>
    <w:rsid w:val="00840833"/>
    <w:rsid w:val="00840ECB"/>
    <w:rsid w:val="0084146E"/>
    <w:rsid w:val="00841619"/>
    <w:rsid w:val="00842CDC"/>
    <w:rsid w:val="0084455C"/>
    <w:rsid w:val="00844A16"/>
    <w:rsid w:val="00845834"/>
    <w:rsid w:val="00851D8B"/>
    <w:rsid w:val="0085539D"/>
    <w:rsid w:val="00860BE4"/>
    <w:rsid w:val="00862137"/>
    <w:rsid w:val="00862301"/>
    <w:rsid w:val="008629D8"/>
    <w:rsid w:val="00862E3D"/>
    <w:rsid w:val="008630D4"/>
    <w:rsid w:val="00865A7A"/>
    <w:rsid w:val="00866034"/>
    <w:rsid w:val="008661DD"/>
    <w:rsid w:val="0087016A"/>
    <w:rsid w:val="00870589"/>
    <w:rsid w:val="00875BD8"/>
    <w:rsid w:val="008762C9"/>
    <w:rsid w:val="008770A9"/>
    <w:rsid w:val="008770E4"/>
    <w:rsid w:val="0087793D"/>
    <w:rsid w:val="0088004C"/>
    <w:rsid w:val="00880712"/>
    <w:rsid w:val="00880AD5"/>
    <w:rsid w:val="00881BD1"/>
    <w:rsid w:val="00884E78"/>
    <w:rsid w:val="0088743F"/>
    <w:rsid w:val="0088758F"/>
    <w:rsid w:val="00891587"/>
    <w:rsid w:val="00891E68"/>
    <w:rsid w:val="00892C5E"/>
    <w:rsid w:val="00893B26"/>
    <w:rsid w:val="00894073"/>
    <w:rsid w:val="00894F1D"/>
    <w:rsid w:val="00895575"/>
    <w:rsid w:val="00895D12"/>
    <w:rsid w:val="00896272"/>
    <w:rsid w:val="00897AED"/>
    <w:rsid w:val="008A0BFD"/>
    <w:rsid w:val="008A3D5C"/>
    <w:rsid w:val="008A6404"/>
    <w:rsid w:val="008A6AA2"/>
    <w:rsid w:val="008A6BBB"/>
    <w:rsid w:val="008A71A4"/>
    <w:rsid w:val="008A7B98"/>
    <w:rsid w:val="008B0652"/>
    <w:rsid w:val="008B21EE"/>
    <w:rsid w:val="008B4AD0"/>
    <w:rsid w:val="008B56B1"/>
    <w:rsid w:val="008B71E2"/>
    <w:rsid w:val="008B7E69"/>
    <w:rsid w:val="008C04DB"/>
    <w:rsid w:val="008C1204"/>
    <w:rsid w:val="008C1375"/>
    <w:rsid w:val="008C1799"/>
    <w:rsid w:val="008C2D4D"/>
    <w:rsid w:val="008C41FF"/>
    <w:rsid w:val="008C4747"/>
    <w:rsid w:val="008C58BA"/>
    <w:rsid w:val="008C5C75"/>
    <w:rsid w:val="008C78E6"/>
    <w:rsid w:val="008D06E1"/>
    <w:rsid w:val="008D0C5B"/>
    <w:rsid w:val="008D0EEC"/>
    <w:rsid w:val="008D2282"/>
    <w:rsid w:val="008D2B07"/>
    <w:rsid w:val="008D3F22"/>
    <w:rsid w:val="008D66FF"/>
    <w:rsid w:val="008E09CD"/>
    <w:rsid w:val="008E2A40"/>
    <w:rsid w:val="008E53A1"/>
    <w:rsid w:val="008E6CB0"/>
    <w:rsid w:val="008E7BCD"/>
    <w:rsid w:val="008F0EE8"/>
    <w:rsid w:val="008F1960"/>
    <w:rsid w:val="008F261E"/>
    <w:rsid w:val="008F3E42"/>
    <w:rsid w:val="008F52F6"/>
    <w:rsid w:val="008F751A"/>
    <w:rsid w:val="00900549"/>
    <w:rsid w:val="00901078"/>
    <w:rsid w:val="00905297"/>
    <w:rsid w:val="00905636"/>
    <w:rsid w:val="0091054E"/>
    <w:rsid w:val="009107C1"/>
    <w:rsid w:val="00911141"/>
    <w:rsid w:val="00913429"/>
    <w:rsid w:val="0091400E"/>
    <w:rsid w:val="009166D2"/>
    <w:rsid w:val="00916C25"/>
    <w:rsid w:val="00920E25"/>
    <w:rsid w:val="00922046"/>
    <w:rsid w:val="00922472"/>
    <w:rsid w:val="009249A8"/>
    <w:rsid w:val="00924D77"/>
    <w:rsid w:val="00925157"/>
    <w:rsid w:val="009260AD"/>
    <w:rsid w:val="00926495"/>
    <w:rsid w:val="00927563"/>
    <w:rsid w:val="0093125F"/>
    <w:rsid w:val="00931DF2"/>
    <w:rsid w:val="00932DCB"/>
    <w:rsid w:val="00933276"/>
    <w:rsid w:val="00935057"/>
    <w:rsid w:val="00935CA3"/>
    <w:rsid w:val="00936C35"/>
    <w:rsid w:val="00936F54"/>
    <w:rsid w:val="0094071B"/>
    <w:rsid w:val="0094450D"/>
    <w:rsid w:val="00944C48"/>
    <w:rsid w:val="00951569"/>
    <w:rsid w:val="009515B0"/>
    <w:rsid w:val="00952868"/>
    <w:rsid w:val="00952BE3"/>
    <w:rsid w:val="0095412C"/>
    <w:rsid w:val="00960AAA"/>
    <w:rsid w:val="00960D4A"/>
    <w:rsid w:val="00963281"/>
    <w:rsid w:val="00966553"/>
    <w:rsid w:val="00966D35"/>
    <w:rsid w:val="00967CFE"/>
    <w:rsid w:val="00970302"/>
    <w:rsid w:val="0097230B"/>
    <w:rsid w:val="0097297A"/>
    <w:rsid w:val="00975A31"/>
    <w:rsid w:val="00976E50"/>
    <w:rsid w:val="00981B5D"/>
    <w:rsid w:val="00981E80"/>
    <w:rsid w:val="009863A2"/>
    <w:rsid w:val="00987C05"/>
    <w:rsid w:val="00991BFB"/>
    <w:rsid w:val="009931AE"/>
    <w:rsid w:val="00995F82"/>
    <w:rsid w:val="009A0324"/>
    <w:rsid w:val="009A0893"/>
    <w:rsid w:val="009A175C"/>
    <w:rsid w:val="009A24EE"/>
    <w:rsid w:val="009A2FDB"/>
    <w:rsid w:val="009A4581"/>
    <w:rsid w:val="009A5E71"/>
    <w:rsid w:val="009A691A"/>
    <w:rsid w:val="009A72F0"/>
    <w:rsid w:val="009A74E3"/>
    <w:rsid w:val="009A7C32"/>
    <w:rsid w:val="009B1BFD"/>
    <w:rsid w:val="009B5C79"/>
    <w:rsid w:val="009B669D"/>
    <w:rsid w:val="009C046C"/>
    <w:rsid w:val="009C067D"/>
    <w:rsid w:val="009C20FB"/>
    <w:rsid w:val="009C3C9E"/>
    <w:rsid w:val="009C3EA0"/>
    <w:rsid w:val="009C451B"/>
    <w:rsid w:val="009D3A3A"/>
    <w:rsid w:val="009D5611"/>
    <w:rsid w:val="009D6AC0"/>
    <w:rsid w:val="009D6ED8"/>
    <w:rsid w:val="009D7CD1"/>
    <w:rsid w:val="009E045A"/>
    <w:rsid w:val="009E3DFF"/>
    <w:rsid w:val="009F296B"/>
    <w:rsid w:val="009F4239"/>
    <w:rsid w:val="009F49C2"/>
    <w:rsid w:val="009F5EA4"/>
    <w:rsid w:val="009F643A"/>
    <w:rsid w:val="00A0327B"/>
    <w:rsid w:val="00A0355A"/>
    <w:rsid w:val="00A03C55"/>
    <w:rsid w:val="00A064F1"/>
    <w:rsid w:val="00A0694B"/>
    <w:rsid w:val="00A0722C"/>
    <w:rsid w:val="00A07ADA"/>
    <w:rsid w:val="00A115E4"/>
    <w:rsid w:val="00A11F62"/>
    <w:rsid w:val="00A13E41"/>
    <w:rsid w:val="00A202E7"/>
    <w:rsid w:val="00A2463A"/>
    <w:rsid w:val="00A2677F"/>
    <w:rsid w:val="00A2700F"/>
    <w:rsid w:val="00A271EF"/>
    <w:rsid w:val="00A27583"/>
    <w:rsid w:val="00A2784A"/>
    <w:rsid w:val="00A308A4"/>
    <w:rsid w:val="00A30A93"/>
    <w:rsid w:val="00A34C29"/>
    <w:rsid w:val="00A3564C"/>
    <w:rsid w:val="00A41165"/>
    <w:rsid w:val="00A41469"/>
    <w:rsid w:val="00A41E25"/>
    <w:rsid w:val="00A42B76"/>
    <w:rsid w:val="00A44D2F"/>
    <w:rsid w:val="00A4682C"/>
    <w:rsid w:val="00A517DC"/>
    <w:rsid w:val="00A5221D"/>
    <w:rsid w:val="00A546E1"/>
    <w:rsid w:val="00A54E7D"/>
    <w:rsid w:val="00A5541E"/>
    <w:rsid w:val="00A56BA0"/>
    <w:rsid w:val="00A60C9D"/>
    <w:rsid w:val="00A6173B"/>
    <w:rsid w:val="00A6669B"/>
    <w:rsid w:val="00A703D9"/>
    <w:rsid w:val="00A705BC"/>
    <w:rsid w:val="00A722BF"/>
    <w:rsid w:val="00A727E0"/>
    <w:rsid w:val="00A72BC9"/>
    <w:rsid w:val="00A72E45"/>
    <w:rsid w:val="00A76DAE"/>
    <w:rsid w:val="00A816ED"/>
    <w:rsid w:val="00A83A25"/>
    <w:rsid w:val="00A86128"/>
    <w:rsid w:val="00A900CC"/>
    <w:rsid w:val="00A91424"/>
    <w:rsid w:val="00A923A3"/>
    <w:rsid w:val="00A92AD7"/>
    <w:rsid w:val="00A9423D"/>
    <w:rsid w:val="00A94482"/>
    <w:rsid w:val="00A94965"/>
    <w:rsid w:val="00A95649"/>
    <w:rsid w:val="00A97D65"/>
    <w:rsid w:val="00AA12F2"/>
    <w:rsid w:val="00AA28AC"/>
    <w:rsid w:val="00AA55EA"/>
    <w:rsid w:val="00AB01DB"/>
    <w:rsid w:val="00AB2701"/>
    <w:rsid w:val="00AB33AD"/>
    <w:rsid w:val="00AB38D5"/>
    <w:rsid w:val="00AB3C90"/>
    <w:rsid w:val="00AB4526"/>
    <w:rsid w:val="00AB59B6"/>
    <w:rsid w:val="00AB654E"/>
    <w:rsid w:val="00AB67A5"/>
    <w:rsid w:val="00AC0CFD"/>
    <w:rsid w:val="00AC4194"/>
    <w:rsid w:val="00AC419E"/>
    <w:rsid w:val="00AD0AB5"/>
    <w:rsid w:val="00AD0FFB"/>
    <w:rsid w:val="00AD16E0"/>
    <w:rsid w:val="00AD1A56"/>
    <w:rsid w:val="00AD2FF6"/>
    <w:rsid w:val="00AE0080"/>
    <w:rsid w:val="00AE07B2"/>
    <w:rsid w:val="00AE1CB1"/>
    <w:rsid w:val="00AE3F0C"/>
    <w:rsid w:val="00AE53EF"/>
    <w:rsid w:val="00AF1764"/>
    <w:rsid w:val="00AF3237"/>
    <w:rsid w:val="00B002A3"/>
    <w:rsid w:val="00B03081"/>
    <w:rsid w:val="00B05730"/>
    <w:rsid w:val="00B06857"/>
    <w:rsid w:val="00B075E7"/>
    <w:rsid w:val="00B07F83"/>
    <w:rsid w:val="00B117B3"/>
    <w:rsid w:val="00B12928"/>
    <w:rsid w:val="00B12FDF"/>
    <w:rsid w:val="00B13399"/>
    <w:rsid w:val="00B13DE6"/>
    <w:rsid w:val="00B14FF7"/>
    <w:rsid w:val="00B16EF1"/>
    <w:rsid w:val="00B210EC"/>
    <w:rsid w:val="00B21271"/>
    <w:rsid w:val="00B24973"/>
    <w:rsid w:val="00B25D58"/>
    <w:rsid w:val="00B338BD"/>
    <w:rsid w:val="00B33E32"/>
    <w:rsid w:val="00B36587"/>
    <w:rsid w:val="00B40C78"/>
    <w:rsid w:val="00B40FCC"/>
    <w:rsid w:val="00B428E0"/>
    <w:rsid w:val="00B42B49"/>
    <w:rsid w:val="00B47BF2"/>
    <w:rsid w:val="00B51F1F"/>
    <w:rsid w:val="00B5226F"/>
    <w:rsid w:val="00B5798C"/>
    <w:rsid w:val="00B6209E"/>
    <w:rsid w:val="00B63E89"/>
    <w:rsid w:val="00B63F7A"/>
    <w:rsid w:val="00B640E2"/>
    <w:rsid w:val="00B64204"/>
    <w:rsid w:val="00B6431C"/>
    <w:rsid w:val="00B64734"/>
    <w:rsid w:val="00B70556"/>
    <w:rsid w:val="00B70B15"/>
    <w:rsid w:val="00B71B2F"/>
    <w:rsid w:val="00B722FA"/>
    <w:rsid w:val="00B80812"/>
    <w:rsid w:val="00B808EF"/>
    <w:rsid w:val="00B80B73"/>
    <w:rsid w:val="00B9074E"/>
    <w:rsid w:val="00B90F67"/>
    <w:rsid w:val="00B91419"/>
    <w:rsid w:val="00B91618"/>
    <w:rsid w:val="00B91D29"/>
    <w:rsid w:val="00B927D3"/>
    <w:rsid w:val="00B92D00"/>
    <w:rsid w:val="00B93B0D"/>
    <w:rsid w:val="00B95499"/>
    <w:rsid w:val="00BA0361"/>
    <w:rsid w:val="00BA15D6"/>
    <w:rsid w:val="00BA24D5"/>
    <w:rsid w:val="00BA30D5"/>
    <w:rsid w:val="00BA3576"/>
    <w:rsid w:val="00BA58D3"/>
    <w:rsid w:val="00BA6033"/>
    <w:rsid w:val="00BB1D64"/>
    <w:rsid w:val="00BB2D1B"/>
    <w:rsid w:val="00BB3EDD"/>
    <w:rsid w:val="00BB4748"/>
    <w:rsid w:val="00BB6A9A"/>
    <w:rsid w:val="00BC19DD"/>
    <w:rsid w:val="00BC1A45"/>
    <w:rsid w:val="00BC2A1E"/>
    <w:rsid w:val="00BC326C"/>
    <w:rsid w:val="00BC4828"/>
    <w:rsid w:val="00BC5653"/>
    <w:rsid w:val="00BC6786"/>
    <w:rsid w:val="00BD06B5"/>
    <w:rsid w:val="00BD0E17"/>
    <w:rsid w:val="00BD275C"/>
    <w:rsid w:val="00BD34C1"/>
    <w:rsid w:val="00BD4EDE"/>
    <w:rsid w:val="00BD574D"/>
    <w:rsid w:val="00BD5C47"/>
    <w:rsid w:val="00BD5E95"/>
    <w:rsid w:val="00BD73A4"/>
    <w:rsid w:val="00BD743B"/>
    <w:rsid w:val="00BE0863"/>
    <w:rsid w:val="00BE0AD1"/>
    <w:rsid w:val="00BE3953"/>
    <w:rsid w:val="00BE50EC"/>
    <w:rsid w:val="00BE547D"/>
    <w:rsid w:val="00BE6050"/>
    <w:rsid w:val="00BF213D"/>
    <w:rsid w:val="00BF3D85"/>
    <w:rsid w:val="00BF65CC"/>
    <w:rsid w:val="00BF7948"/>
    <w:rsid w:val="00C00838"/>
    <w:rsid w:val="00C01035"/>
    <w:rsid w:val="00C0226F"/>
    <w:rsid w:val="00C02385"/>
    <w:rsid w:val="00C02427"/>
    <w:rsid w:val="00C038F2"/>
    <w:rsid w:val="00C045FE"/>
    <w:rsid w:val="00C07FA5"/>
    <w:rsid w:val="00C11A04"/>
    <w:rsid w:val="00C125A9"/>
    <w:rsid w:val="00C131BB"/>
    <w:rsid w:val="00C13285"/>
    <w:rsid w:val="00C16857"/>
    <w:rsid w:val="00C16B22"/>
    <w:rsid w:val="00C16F0E"/>
    <w:rsid w:val="00C20F54"/>
    <w:rsid w:val="00C21ED7"/>
    <w:rsid w:val="00C2265B"/>
    <w:rsid w:val="00C23078"/>
    <w:rsid w:val="00C2609B"/>
    <w:rsid w:val="00C30826"/>
    <w:rsid w:val="00C30E14"/>
    <w:rsid w:val="00C31548"/>
    <w:rsid w:val="00C31C16"/>
    <w:rsid w:val="00C36469"/>
    <w:rsid w:val="00C42423"/>
    <w:rsid w:val="00C42C59"/>
    <w:rsid w:val="00C45C16"/>
    <w:rsid w:val="00C45C38"/>
    <w:rsid w:val="00C47FC3"/>
    <w:rsid w:val="00C5099C"/>
    <w:rsid w:val="00C50CA6"/>
    <w:rsid w:val="00C5150E"/>
    <w:rsid w:val="00C52ED5"/>
    <w:rsid w:val="00C55D3C"/>
    <w:rsid w:val="00C5731B"/>
    <w:rsid w:val="00C60356"/>
    <w:rsid w:val="00C6062C"/>
    <w:rsid w:val="00C71CCE"/>
    <w:rsid w:val="00C733E4"/>
    <w:rsid w:val="00C75A44"/>
    <w:rsid w:val="00C75CF5"/>
    <w:rsid w:val="00C75ED5"/>
    <w:rsid w:val="00C760DD"/>
    <w:rsid w:val="00C77832"/>
    <w:rsid w:val="00C77B1B"/>
    <w:rsid w:val="00C848CB"/>
    <w:rsid w:val="00C8625A"/>
    <w:rsid w:val="00C8717D"/>
    <w:rsid w:val="00C87679"/>
    <w:rsid w:val="00C910FD"/>
    <w:rsid w:val="00C93F80"/>
    <w:rsid w:val="00C94C8D"/>
    <w:rsid w:val="00C94CEB"/>
    <w:rsid w:val="00C951ED"/>
    <w:rsid w:val="00C952C8"/>
    <w:rsid w:val="00C957D8"/>
    <w:rsid w:val="00C95B2C"/>
    <w:rsid w:val="00C9622E"/>
    <w:rsid w:val="00C97B3F"/>
    <w:rsid w:val="00CA0353"/>
    <w:rsid w:val="00CA0ED5"/>
    <w:rsid w:val="00CA3C1B"/>
    <w:rsid w:val="00CA4FE4"/>
    <w:rsid w:val="00CA5FE0"/>
    <w:rsid w:val="00CB08A4"/>
    <w:rsid w:val="00CB12BD"/>
    <w:rsid w:val="00CB33CF"/>
    <w:rsid w:val="00CB346A"/>
    <w:rsid w:val="00CB4376"/>
    <w:rsid w:val="00CB574C"/>
    <w:rsid w:val="00CB7118"/>
    <w:rsid w:val="00CB74E0"/>
    <w:rsid w:val="00CB7AC1"/>
    <w:rsid w:val="00CC2148"/>
    <w:rsid w:val="00CC367D"/>
    <w:rsid w:val="00CD14F2"/>
    <w:rsid w:val="00CD4306"/>
    <w:rsid w:val="00CD5C66"/>
    <w:rsid w:val="00CD63CE"/>
    <w:rsid w:val="00CD6A21"/>
    <w:rsid w:val="00CD6B8A"/>
    <w:rsid w:val="00CD71C4"/>
    <w:rsid w:val="00CE23D5"/>
    <w:rsid w:val="00CE6DA2"/>
    <w:rsid w:val="00CE72AA"/>
    <w:rsid w:val="00CE777B"/>
    <w:rsid w:val="00CF015B"/>
    <w:rsid w:val="00CF49B3"/>
    <w:rsid w:val="00CF5BB6"/>
    <w:rsid w:val="00CF66B6"/>
    <w:rsid w:val="00D00E1B"/>
    <w:rsid w:val="00D04409"/>
    <w:rsid w:val="00D06BF0"/>
    <w:rsid w:val="00D0734B"/>
    <w:rsid w:val="00D075FA"/>
    <w:rsid w:val="00D11995"/>
    <w:rsid w:val="00D1501D"/>
    <w:rsid w:val="00D16BEC"/>
    <w:rsid w:val="00D16D60"/>
    <w:rsid w:val="00D1708A"/>
    <w:rsid w:val="00D22887"/>
    <w:rsid w:val="00D30607"/>
    <w:rsid w:val="00D31B3A"/>
    <w:rsid w:val="00D40071"/>
    <w:rsid w:val="00D42A89"/>
    <w:rsid w:val="00D453F5"/>
    <w:rsid w:val="00D46C88"/>
    <w:rsid w:val="00D476B6"/>
    <w:rsid w:val="00D47914"/>
    <w:rsid w:val="00D51F94"/>
    <w:rsid w:val="00D538B4"/>
    <w:rsid w:val="00D54B0A"/>
    <w:rsid w:val="00D57C64"/>
    <w:rsid w:val="00D61C20"/>
    <w:rsid w:val="00D656FA"/>
    <w:rsid w:val="00D70173"/>
    <w:rsid w:val="00D72DDF"/>
    <w:rsid w:val="00D77177"/>
    <w:rsid w:val="00D77B31"/>
    <w:rsid w:val="00D80757"/>
    <w:rsid w:val="00D81DE3"/>
    <w:rsid w:val="00D82970"/>
    <w:rsid w:val="00D857D8"/>
    <w:rsid w:val="00D85F4B"/>
    <w:rsid w:val="00D91CDE"/>
    <w:rsid w:val="00D969F4"/>
    <w:rsid w:val="00D96A3E"/>
    <w:rsid w:val="00DA1017"/>
    <w:rsid w:val="00DA1BBD"/>
    <w:rsid w:val="00DA3A99"/>
    <w:rsid w:val="00DA517B"/>
    <w:rsid w:val="00DB08DF"/>
    <w:rsid w:val="00DB4045"/>
    <w:rsid w:val="00DB49D0"/>
    <w:rsid w:val="00DB6C22"/>
    <w:rsid w:val="00DB6E8F"/>
    <w:rsid w:val="00DC214D"/>
    <w:rsid w:val="00DC3CD6"/>
    <w:rsid w:val="00DC4B1E"/>
    <w:rsid w:val="00DC4F81"/>
    <w:rsid w:val="00DD07BD"/>
    <w:rsid w:val="00DD0F55"/>
    <w:rsid w:val="00DD2DA8"/>
    <w:rsid w:val="00DD6981"/>
    <w:rsid w:val="00DD70AA"/>
    <w:rsid w:val="00DD7CCB"/>
    <w:rsid w:val="00DE0488"/>
    <w:rsid w:val="00DE069C"/>
    <w:rsid w:val="00DE0CB9"/>
    <w:rsid w:val="00DE3CD9"/>
    <w:rsid w:val="00DF02BB"/>
    <w:rsid w:val="00DF1A7D"/>
    <w:rsid w:val="00DF45A1"/>
    <w:rsid w:val="00DF627D"/>
    <w:rsid w:val="00DF6B9E"/>
    <w:rsid w:val="00DF7EA8"/>
    <w:rsid w:val="00E00785"/>
    <w:rsid w:val="00E00EA7"/>
    <w:rsid w:val="00E01663"/>
    <w:rsid w:val="00E01E02"/>
    <w:rsid w:val="00E021FD"/>
    <w:rsid w:val="00E023DA"/>
    <w:rsid w:val="00E03F39"/>
    <w:rsid w:val="00E04E0A"/>
    <w:rsid w:val="00E077DE"/>
    <w:rsid w:val="00E1447D"/>
    <w:rsid w:val="00E155E7"/>
    <w:rsid w:val="00E170E8"/>
    <w:rsid w:val="00E2148B"/>
    <w:rsid w:val="00E22AB8"/>
    <w:rsid w:val="00E238CA"/>
    <w:rsid w:val="00E25A40"/>
    <w:rsid w:val="00E274DC"/>
    <w:rsid w:val="00E277AB"/>
    <w:rsid w:val="00E27FCD"/>
    <w:rsid w:val="00E310DB"/>
    <w:rsid w:val="00E333C6"/>
    <w:rsid w:val="00E3381D"/>
    <w:rsid w:val="00E33FA6"/>
    <w:rsid w:val="00E3424D"/>
    <w:rsid w:val="00E36A84"/>
    <w:rsid w:val="00E37579"/>
    <w:rsid w:val="00E37B99"/>
    <w:rsid w:val="00E42B0A"/>
    <w:rsid w:val="00E52BDA"/>
    <w:rsid w:val="00E5362C"/>
    <w:rsid w:val="00E55E32"/>
    <w:rsid w:val="00E55F13"/>
    <w:rsid w:val="00E565A1"/>
    <w:rsid w:val="00E56979"/>
    <w:rsid w:val="00E60BAC"/>
    <w:rsid w:val="00E63124"/>
    <w:rsid w:val="00E652C6"/>
    <w:rsid w:val="00E6544F"/>
    <w:rsid w:val="00E66CD4"/>
    <w:rsid w:val="00E67FE6"/>
    <w:rsid w:val="00E7237D"/>
    <w:rsid w:val="00E734BC"/>
    <w:rsid w:val="00E738B4"/>
    <w:rsid w:val="00E74548"/>
    <w:rsid w:val="00E74C5E"/>
    <w:rsid w:val="00E74F6A"/>
    <w:rsid w:val="00E75307"/>
    <w:rsid w:val="00E76864"/>
    <w:rsid w:val="00E774AC"/>
    <w:rsid w:val="00E84D3D"/>
    <w:rsid w:val="00E87DBB"/>
    <w:rsid w:val="00E902A3"/>
    <w:rsid w:val="00E93657"/>
    <w:rsid w:val="00E958AC"/>
    <w:rsid w:val="00EA3A05"/>
    <w:rsid w:val="00EA3A3D"/>
    <w:rsid w:val="00EA5E04"/>
    <w:rsid w:val="00EA5E34"/>
    <w:rsid w:val="00EA612C"/>
    <w:rsid w:val="00EA72F9"/>
    <w:rsid w:val="00EB0D16"/>
    <w:rsid w:val="00EB53FB"/>
    <w:rsid w:val="00EB7844"/>
    <w:rsid w:val="00EC0667"/>
    <w:rsid w:val="00EC5271"/>
    <w:rsid w:val="00EC620E"/>
    <w:rsid w:val="00EC796E"/>
    <w:rsid w:val="00ED29C8"/>
    <w:rsid w:val="00ED440A"/>
    <w:rsid w:val="00ED5CE7"/>
    <w:rsid w:val="00ED6360"/>
    <w:rsid w:val="00ED6CFD"/>
    <w:rsid w:val="00ED7E30"/>
    <w:rsid w:val="00EE3153"/>
    <w:rsid w:val="00EE6B6E"/>
    <w:rsid w:val="00EE6E53"/>
    <w:rsid w:val="00EF194A"/>
    <w:rsid w:val="00EF1C8D"/>
    <w:rsid w:val="00EF1EB3"/>
    <w:rsid w:val="00EF279A"/>
    <w:rsid w:val="00EF415F"/>
    <w:rsid w:val="00EF5174"/>
    <w:rsid w:val="00EF5A35"/>
    <w:rsid w:val="00EF73F2"/>
    <w:rsid w:val="00EF7D56"/>
    <w:rsid w:val="00F04F21"/>
    <w:rsid w:val="00F06FD6"/>
    <w:rsid w:val="00F07987"/>
    <w:rsid w:val="00F122F7"/>
    <w:rsid w:val="00F13E54"/>
    <w:rsid w:val="00F14D53"/>
    <w:rsid w:val="00F14D88"/>
    <w:rsid w:val="00F150FE"/>
    <w:rsid w:val="00F1518A"/>
    <w:rsid w:val="00F20B77"/>
    <w:rsid w:val="00F21580"/>
    <w:rsid w:val="00F24771"/>
    <w:rsid w:val="00F250BA"/>
    <w:rsid w:val="00F25DD4"/>
    <w:rsid w:val="00F25E22"/>
    <w:rsid w:val="00F2693B"/>
    <w:rsid w:val="00F26944"/>
    <w:rsid w:val="00F26B88"/>
    <w:rsid w:val="00F30DF3"/>
    <w:rsid w:val="00F34322"/>
    <w:rsid w:val="00F34A69"/>
    <w:rsid w:val="00F372E7"/>
    <w:rsid w:val="00F40305"/>
    <w:rsid w:val="00F40669"/>
    <w:rsid w:val="00F43164"/>
    <w:rsid w:val="00F44186"/>
    <w:rsid w:val="00F44C48"/>
    <w:rsid w:val="00F459A9"/>
    <w:rsid w:val="00F46484"/>
    <w:rsid w:val="00F50482"/>
    <w:rsid w:val="00F5106A"/>
    <w:rsid w:val="00F52035"/>
    <w:rsid w:val="00F56B7B"/>
    <w:rsid w:val="00F61037"/>
    <w:rsid w:val="00F61E96"/>
    <w:rsid w:val="00F61F48"/>
    <w:rsid w:val="00F6241D"/>
    <w:rsid w:val="00F6332B"/>
    <w:rsid w:val="00F64318"/>
    <w:rsid w:val="00F64AA0"/>
    <w:rsid w:val="00F64CEA"/>
    <w:rsid w:val="00F65EBA"/>
    <w:rsid w:val="00F679A4"/>
    <w:rsid w:val="00F716F7"/>
    <w:rsid w:val="00F7384C"/>
    <w:rsid w:val="00F73B41"/>
    <w:rsid w:val="00F73DD1"/>
    <w:rsid w:val="00F73DED"/>
    <w:rsid w:val="00F744D6"/>
    <w:rsid w:val="00F74CC4"/>
    <w:rsid w:val="00F7549A"/>
    <w:rsid w:val="00F76B85"/>
    <w:rsid w:val="00F829CC"/>
    <w:rsid w:val="00F82ED8"/>
    <w:rsid w:val="00F83275"/>
    <w:rsid w:val="00F84646"/>
    <w:rsid w:val="00F9185E"/>
    <w:rsid w:val="00F94E49"/>
    <w:rsid w:val="00F9674C"/>
    <w:rsid w:val="00F96A24"/>
    <w:rsid w:val="00F96E77"/>
    <w:rsid w:val="00F97DBB"/>
    <w:rsid w:val="00FA07AD"/>
    <w:rsid w:val="00FA0D72"/>
    <w:rsid w:val="00FA33A0"/>
    <w:rsid w:val="00FA5661"/>
    <w:rsid w:val="00FA7891"/>
    <w:rsid w:val="00FB0E05"/>
    <w:rsid w:val="00FB167E"/>
    <w:rsid w:val="00FB39AD"/>
    <w:rsid w:val="00FB3B07"/>
    <w:rsid w:val="00FB7494"/>
    <w:rsid w:val="00FC2BDC"/>
    <w:rsid w:val="00FC33C2"/>
    <w:rsid w:val="00FD4ABA"/>
    <w:rsid w:val="00FD6693"/>
    <w:rsid w:val="00FD67DD"/>
    <w:rsid w:val="00FD6A48"/>
    <w:rsid w:val="00FD6A98"/>
    <w:rsid w:val="00FE1320"/>
    <w:rsid w:val="00FE484D"/>
    <w:rsid w:val="00FE4873"/>
    <w:rsid w:val="00FE5BBA"/>
    <w:rsid w:val="00FE6EF9"/>
    <w:rsid w:val="00FE78D8"/>
    <w:rsid w:val="00FF3930"/>
    <w:rsid w:val="00FF4E36"/>
    <w:rsid w:val="00FF518B"/>
    <w:rsid w:val="08667FD1"/>
    <w:rsid w:val="122C1A8B"/>
    <w:rsid w:val="14C20F56"/>
    <w:rsid w:val="151E3175"/>
    <w:rsid w:val="1ACD2483"/>
    <w:rsid w:val="1BB0738D"/>
    <w:rsid w:val="20E0672C"/>
    <w:rsid w:val="26DD4084"/>
    <w:rsid w:val="28CB494E"/>
    <w:rsid w:val="310215C4"/>
    <w:rsid w:val="32492D6D"/>
    <w:rsid w:val="32B528E0"/>
    <w:rsid w:val="352716CF"/>
    <w:rsid w:val="3B4D7209"/>
    <w:rsid w:val="41D16811"/>
    <w:rsid w:val="42EE62D8"/>
    <w:rsid w:val="438D234D"/>
    <w:rsid w:val="47587D46"/>
    <w:rsid w:val="497865B4"/>
    <w:rsid w:val="5BC14430"/>
    <w:rsid w:val="5D7D1603"/>
    <w:rsid w:val="5EC01831"/>
    <w:rsid w:val="5F7F435B"/>
    <w:rsid w:val="6AF52086"/>
    <w:rsid w:val="6B8907BF"/>
    <w:rsid w:val="75D77FE2"/>
    <w:rsid w:val="7DFE0AD4"/>
    <w:rsid w:val="7E21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156" w:beforeLines="50" w:after="156" w:afterLines="50" w:line="520" w:lineRule="exact"/>
      <w:jc w:val="left"/>
      <w:outlineLvl w:val="1"/>
    </w:pPr>
    <w:rPr>
      <w:rFonts w:ascii="仿宋_GB2312" w:hAnsi="Arial" w:eastAsia="仿宋_GB2312"/>
      <w:b/>
      <w:bCs/>
      <w:sz w:val="30"/>
      <w:szCs w:val="30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  <w:rPr>
      <w:rFonts w:ascii="仿宋_GB2312" w:eastAsia="仿宋_GB2312"/>
      <w:sz w:val="30"/>
      <w:szCs w:val="30"/>
    </w:rPr>
  </w:style>
  <w:style w:type="paragraph" w:styleId="6">
    <w:name w:val="Body Text 3"/>
    <w:basedOn w:val="1"/>
    <w:qFormat/>
    <w:uiPriority w:val="0"/>
    <w:pPr>
      <w:spacing w:line="400" w:lineRule="exact"/>
    </w:pPr>
    <w:rPr>
      <w:rFonts w:eastAsia="黑体"/>
      <w:sz w:val="36"/>
    </w:rPr>
  </w:style>
  <w:style w:type="paragraph" w:styleId="7">
    <w:name w:val="Closing"/>
    <w:basedOn w:val="1"/>
    <w:qFormat/>
    <w:uiPriority w:val="0"/>
    <w:pPr>
      <w:ind w:left="100" w:leftChars="2100"/>
    </w:pPr>
    <w:rPr>
      <w:rFonts w:ascii="仿宋_GB2312" w:eastAsia="仿宋_GB2312"/>
      <w:sz w:val="30"/>
      <w:szCs w:val="30"/>
    </w:rPr>
  </w:style>
  <w:style w:type="paragraph" w:styleId="8">
    <w:name w:val="Body Text"/>
    <w:basedOn w:val="1"/>
    <w:qFormat/>
    <w:uiPriority w:val="0"/>
    <w:pPr>
      <w:spacing w:line="460" w:lineRule="exact"/>
    </w:pPr>
    <w:rPr>
      <w:rFonts w:eastAsia="仿宋_GB2312"/>
      <w:sz w:val="30"/>
    </w:r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</w:style>
  <w:style w:type="paragraph" w:styleId="10">
    <w:name w:val="Date"/>
    <w:basedOn w:val="1"/>
    <w:next w:val="1"/>
    <w:qFormat/>
    <w:uiPriority w:val="0"/>
    <w:pPr>
      <w:ind w:left="100" w:leftChars="2500"/>
    </w:pPr>
    <w:rPr>
      <w:sz w:val="24"/>
    </w:rPr>
  </w:style>
  <w:style w:type="paragraph" w:styleId="1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6">
    <w:name w:val="Body Text 2"/>
    <w:basedOn w:val="1"/>
    <w:qFormat/>
    <w:uiPriority w:val="0"/>
    <w:pPr>
      <w:widowControl/>
      <w:jc w:val="left"/>
    </w:pPr>
    <w:rPr>
      <w:rFonts w:ascii="宋体" w:hAnsi="宋体"/>
      <w:kern w:val="0"/>
    </w:rPr>
  </w:style>
  <w:style w:type="paragraph" w:styleId="17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rFonts w:cs="Times New Roman"/>
      <w:b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qFormat/>
    <w:uiPriority w:val="0"/>
    <w:rPr>
      <w:color w:val="0000FF"/>
      <w:u w:val="single"/>
    </w:rPr>
  </w:style>
  <w:style w:type="character" w:customStyle="1" w:styleId="2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5">
    <w:name w:val="标题 2 字符"/>
    <w:link w:val="3"/>
    <w:qFormat/>
    <w:uiPriority w:val="0"/>
    <w:rPr>
      <w:rFonts w:ascii="仿宋_GB2312" w:hAnsi="Arial" w:eastAsia="仿宋_GB2312"/>
      <w:b/>
      <w:bCs/>
      <w:kern w:val="2"/>
      <w:sz w:val="30"/>
      <w:szCs w:val="30"/>
      <w:lang w:val="en-US" w:eastAsia="zh-CN" w:bidi="ar-SA"/>
    </w:rPr>
  </w:style>
  <w:style w:type="character" w:customStyle="1" w:styleId="26">
    <w:name w:val="页眉 字符"/>
    <w:link w:val="1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7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8">
    <w:name w:val="页脚 字符"/>
    <w:link w:val="13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29">
    <w:name w:val="Char Char Char"/>
    <w:basedOn w:val="1"/>
    <w:qFormat/>
    <w:uiPriority w:val="0"/>
  </w:style>
  <w:style w:type="paragraph" w:customStyle="1" w:styleId="30">
    <w:name w:val="目录 11"/>
    <w:basedOn w:val="1"/>
    <w:next w:val="1"/>
    <w:semiHidden/>
    <w:qFormat/>
    <w:uiPriority w:val="0"/>
    <w:pPr>
      <w:tabs>
        <w:tab w:val="right" w:leader="dot" w:pos="8296"/>
      </w:tabs>
    </w:pPr>
    <w:rPr>
      <w:rFonts w:ascii="黑体" w:eastAsia="黑体"/>
    </w:rPr>
  </w:style>
  <w:style w:type="paragraph" w:customStyle="1" w:styleId="31">
    <w:name w:val="目录 21"/>
    <w:basedOn w:val="1"/>
    <w:next w:val="1"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paragraph" w:customStyle="1" w:styleId="32">
    <w:name w:val="Char"/>
    <w:next w:val="1"/>
    <w:qFormat/>
    <w:uiPriority w:val="0"/>
    <w:pPr>
      <w:keepNext/>
      <w:keepLines/>
      <w:spacing w:before="240" w:after="240"/>
      <w:outlineLvl w:val="7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3">
    <w:name w:val="Char1 Char Char Char Char Char Char Char"/>
    <w:basedOn w:val="1"/>
    <w:qFormat/>
    <w:uiPriority w:val="0"/>
    <w:pPr>
      <w:spacing w:line="360" w:lineRule="auto"/>
      <w:ind w:firstLine="200" w:firstLineChars="200"/>
    </w:pPr>
    <w:rPr>
      <w:rFonts w:ascii="Tahoma" w:hAnsi="Tahoma"/>
      <w:sz w:val="24"/>
      <w:szCs w:val="20"/>
    </w:rPr>
  </w:style>
  <w:style w:type="paragraph" w:customStyle="1" w:styleId="34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paragraph" w:customStyle="1" w:styleId="35">
    <w:name w:val="Char Char Char Char"/>
    <w:basedOn w:val="1"/>
    <w:qFormat/>
    <w:uiPriority w:val="0"/>
    <w:pPr>
      <w:tabs>
        <w:tab w:val="left" w:pos="425"/>
      </w:tabs>
      <w:ind w:left="425" w:hanging="425"/>
    </w:pPr>
  </w:style>
  <w:style w:type="paragraph" w:customStyle="1" w:styleId="36">
    <w:name w:val="正文 A"/>
    <w:qFormat/>
    <w:uiPriority w:val="0"/>
    <w:pPr>
      <w:widowControl w:val="0"/>
      <w:pBdr>
        <w:top w:val="none" w:color="FFFFFF" w:sz="0" w:space="31"/>
        <w:left w:val="none" w:color="FFFFFF" w:sz="0" w:space="31"/>
        <w:bottom w:val="none" w:color="FFFFFF" w:sz="0" w:space="31"/>
        <w:right w:val="none" w:color="FFFFFF" w:sz="0" w:space="31"/>
      </w:pBdr>
      <w:jc w:val="both"/>
    </w:pPr>
    <w:rPr>
      <w:rFonts w:ascii="Arial Unicode MS" w:hAnsi="Arial Unicode MS" w:eastAsia="宋体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37">
    <w:name w:val="标题4 Char"/>
    <w:link w:val="38"/>
    <w:qFormat/>
    <w:uiPriority w:val="0"/>
    <w:rPr>
      <w:rFonts w:eastAsia="黑体"/>
      <w:b/>
      <w:bCs/>
      <w:kern w:val="2"/>
      <w:sz w:val="32"/>
      <w:szCs w:val="32"/>
      <w:lang w:val="en-US" w:eastAsia="zh-CN" w:bidi="ar-SA"/>
    </w:rPr>
  </w:style>
  <w:style w:type="paragraph" w:customStyle="1" w:styleId="38">
    <w:name w:val="标题4"/>
    <w:basedOn w:val="4"/>
    <w:link w:val="37"/>
    <w:qFormat/>
    <w:uiPriority w:val="0"/>
    <w:pPr>
      <w:spacing w:before="50" w:beforeLines="50" w:after="50" w:afterLines="50" w:line="240" w:lineRule="auto"/>
      <w:jc w:val="center"/>
    </w:pPr>
    <w:rPr>
      <w:rFonts w:eastAsia="黑体"/>
    </w:rPr>
  </w:style>
  <w:style w:type="paragraph" w:customStyle="1" w:styleId="39">
    <w:name w:val="列表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styleId="40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41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42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楷体" w:hAnsi="Calibri" w:eastAsia="楷体" w:cs="宋体"/>
      <w:color w:val="000000"/>
      <w:kern w:val="0"/>
      <w:sz w:val="24"/>
    </w:rPr>
  </w:style>
  <w:style w:type="paragraph" w:customStyle="1" w:styleId="43">
    <w:name w:val="列出段落2"/>
    <w:basedOn w:val="1"/>
    <w:qFormat/>
    <w:uiPriority w:val="0"/>
    <w:pPr>
      <w:spacing w:line="360" w:lineRule="auto"/>
      <w:ind w:firstLine="420" w:firstLineChars="200"/>
    </w:pPr>
    <w:rPr>
      <w:spacing w:val="-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&#27169;&#26495;\A4.2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A4.2模板.dot</Template>
  <Company>wer</Company>
  <Pages>1</Pages>
  <Words>228</Words>
  <Characters>262</Characters>
  <Lines>16</Lines>
  <Paragraphs>4</Paragraphs>
  <TotalTime>1</TotalTime>
  <ScaleCrop>false</ScaleCrop>
  <LinksUpToDate>false</LinksUpToDate>
  <CharactersWithSpaces>314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2023-12-20T02:47:00Z</dcterms:created>
  <dc:creator>复印室</dc:creator>
  <cp:lastModifiedBy>李阳</cp:lastModifiedBy>
  <cp:lastPrinted>2019-09-30T06:03:00Z</cp:lastPrinted>
  <dcterms:modified xsi:type="dcterms:W3CDTF">2025-08-30T11:04:17Z</dcterms:modified>
  <dc:title>西工科院  字〔2002〕  号                签发人：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eyJoZGlkIjoiNWQwY2M1NzgyNWE3MGIwYmNlZWY3YzUwOTRiOTU2NTEiLCJ1c2VySWQiOiIxNjY4NTg3MTk2In0=</vt:lpwstr>
  </property>
  <property fmtid="{D5CDD505-2E9C-101B-9397-08002B2CF9AE}" pid="4" name="ICV">
    <vt:lpwstr>423672E34881486FB102814EA65A2EB9_13</vt:lpwstr>
  </property>
</Properties>
</file>