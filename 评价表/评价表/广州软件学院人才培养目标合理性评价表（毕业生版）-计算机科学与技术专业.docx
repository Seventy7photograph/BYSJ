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022F" w14:textId="77777777" w:rsidR="005A3AA4" w:rsidRDefault="00000000">
      <w:pPr>
        <w:jc w:val="center"/>
        <w:rPr>
          <w:rFonts w:ascii="方正小标宋简体" w:eastAsia="方正小标宋简体"/>
          <w:sz w:val="36"/>
          <w:szCs w:val="36"/>
        </w:rPr>
      </w:pPr>
      <w:r>
        <w:rPr>
          <w:rFonts w:ascii="方正小标宋简体" w:eastAsia="方正小标宋简体" w:hint="eastAsia"/>
          <w:sz w:val="36"/>
          <w:szCs w:val="36"/>
        </w:rPr>
        <w:t>广州软件学院专业培养目标合理性评价调查问卷</w:t>
      </w:r>
    </w:p>
    <w:p w14:paraId="1AFA8D28" w14:textId="77777777" w:rsidR="005A3AA4" w:rsidRDefault="00000000">
      <w:pPr>
        <w:jc w:val="center"/>
        <w:rPr>
          <w:rFonts w:ascii="方正小标宋简体" w:eastAsia="方正小标宋简体"/>
          <w:sz w:val="36"/>
          <w:szCs w:val="36"/>
        </w:rPr>
      </w:pPr>
      <w:r>
        <w:rPr>
          <w:rFonts w:ascii="方正小标宋简体" w:eastAsia="方正小标宋简体" w:hint="eastAsia"/>
          <w:sz w:val="36"/>
          <w:szCs w:val="36"/>
        </w:rPr>
        <w:t>（毕业生版）</w:t>
      </w:r>
    </w:p>
    <w:p w14:paraId="19060755" w14:textId="77777777" w:rsidR="005A3AA4" w:rsidRDefault="00000000">
      <w:pPr>
        <w:rPr>
          <w:rFonts w:ascii="仿宋_GB2312" w:eastAsia="仿宋_GB2312"/>
          <w:sz w:val="32"/>
          <w:szCs w:val="32"/>
        </w:rPr>
      </w:pPr>
      <w:r>
        <w:rPr>
          <w:rFonts w:ascii="仿宋_GB2312" w:eastAsia="仿宋_GB2312" w:hint="eastAsia"/>
          <w:sz w:val="32"/>
          <w:szCs w:val="32"/>
        </w:rPr>
        <w:t>亲爱的毕业生校友：</w:t>
      </w:r>
    </w:p>
    <w:p w14:paraId="17540C84" w14:textId="77777777" w:rsidR="005A3AA4" w:rsidRDefault="00000000">
      <w:pPr>
        <w:rPr>
          <w:rFonts w:ascii="仿宋_GB2312" w:eastAsia="仿宋_GB2312"/>
          <w:sz w:val="32"/>
          <w:szCs w:val="32"/>
        </w:rPr>
      </w:pPr>
      <w:r>
        <w:rPr>
          <w:rFonts w:ascii="仿宋_GB2312" w:eastAsia="仿宋_GB2312" w:hint="eastAsia"/>
          <w:sz w:val="32"/>
          <w:szCs w:val="32"/>
        </w:rPr>
        <w:t xml:space="preserve">    您好！首先请允许我们借此机会代表学校向您表示诚挚的问候和美好的祝福。</w:t>
      </w:r>
    </w:p>
    <w:p w14:paraId="0E70E61E" w14:textId="77777777" w:rsidR="005A3AA4" w:rsidRDefault="00000000">
      <w:pPr>
        <w:rPr>
          <w:rFonts w:ascii="仿宋_GB2312" w:eastAsia="仿宋_GB2312"/>
          <w:sz w:val="32"/>
          <w:szCs w:val="32"/>
        </w:rPr>
      </w:pPr>
      <w:r>
        <w:rPr>
          <w:rFonts w:ascii="仿宋_GB2312" w:eastAsia="仿宋_GB2312" w:hint="eastAsia"/>
          <w:sz w:val="32"/>
          <w:szCs w:val="32"/>
        </w:rPr>
        <w:t xml:space="preserve">    为了培养符合社会、经济和产业发展需要的工程技术人才，进一步提升本科专业的人才培养水平，我校计算机科学与技术专业现开展培养目标合理性评价调研活动，希望您在百忙之中抽出宝贵的时间填写这份调查问卷。</w:t>
      </w:r>
    </w:p>
    <w:p w14:paraId="1C38CF4A" w14:textId="77777777" w:rsidR="005A3AA4" w:rsidRDefault="00000000">
      <w:pPr>
        <w:rPr>
          <w:rFonts w:ascii="仿宋_GB2312" w:eastAsia="仿宋_GB2312"/>
          <w:sz w:val="32"/>
          <w:szCs w:val="32"/>
        </w:rPr>
      </w:pPr>
      <w:r>
        <w:rPr>
          <w:rFonts w:ascii="仿宋_GB2312" w:eastAsia="仿宋_GB2312" w:hint="eastAsia"/>
          <w:sz w:val="32"/>
          <w:szCs w:val="32"/>
        </w:rPr>
        <w:t xml:space="preserve">    衷心感谢您的参与和支持。    </w:t>
      </w:r>
    </w:p>
    <w:p w14:paraId="4A74FAD0" w14:textId="77777777" w:rsidR="005A3AA4" w:rsidRDefault="005A3AA4">
      <w:pPr>
        <w:rPr>
          <w:rFonts w:ascii="仿宋_GB2312" w:eastAsia="仿宋_GB2312"/>
          <w:sz w:val="32"/>
          <w:szCs w:val="32"/>
        </w:rPr>
      </w:pPr>
    </w:p>
    <w:p w14:paraId="04C6C87F" w14:textId="77777777" w:rsidR="005A3AA4" w:rsidRDefault="00000000">
      <w:pPr>
        <w:rPr>
          <w:rFonts w:ascii="仿宋_GB2312" w:eastAsia="仿宋_GB2312" w:cs="仿宋_GB2312"/>
          <w:sz w:val="32"/>
          <w:szCs w:val="32"/>
        </w:rPr>
      </w:pPr>
      <w:r>
        <w:rPr>
          <w:noProof/>
          <w:sz w:val="32"/>
        </w:rPr>
        <mc:AlternateContent>
          <mc:Choice Requires="wps">
            <w:drawing>
              <wp:anchor distT="0" distB="0" distL="114300" distR="114300" simplePos="0" relativeHeight="251659264" behindDoc="0" locked="0" layoutInCell="1" allowOverlap="1" wp14:anchorId="206F8270" wp14:editId="70EBC2E6">
                <wp:simplePos x="0" y="0"/>
                <wp:positionH relativeFrom="column">
                  <wp:posOffset>-40005</wp:posOffset>
                </wp:positionH>
                <wp:positionV relativeFrom="paragraph">
                  <wp:posOffset>362585</wp:posOffset>
                </wp:positionV>
                <wp:extent cx="1527175" cy="1444625"/>
                <wp:effectExtent l="9525" t="9525" r="12700" b="19050"/>
                <wp:wrapNone/>
                <wp:docPr id="4" name="矩形 4"/>
                <wp:cNvGraphicFramePr/>
                <a:graphic xmlns:a="http://schemas.openxmlformats.org/drawingml/2006/main">
                  <a:graphicData uri="http://schemas.microsoft.com/office/word/2010/wordprocessingShape">
                    <wps:wsp>
                      <wps:cNvSpPr/>
                      <wps:spPr>
                        <a:xfrm>
                          <a:off x="905510" y="5139690"/>
                          <a:ext cx="1527175" cy="1444625"/>
                        </a:xfrm>
                        <a:prstGeom prst="rect">
                          <a:avLst/>
                        </a:prstGeom>
                        <a:ln>
                          <a:solidFill>
                            <a:srgbClr val="FF0000"/>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15pt;margin-top:28.55pt;height:113.75pt;width:120.25pt;z-index:251659264;v-text-anchor:middle;mso-width-relative:page;mso-height-relative:page;" filled="f" stroked="t" coordsize="21600,21600" o:gfxdata="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m97dNdkAAAAJAQAADwAAAAAAAAABACAAAAAiAAAA&#10;ZHJzL2Rvd25yZXYueG1sUEsBAhQAFAAAAAgAh07iQC+NILN4AgAA1wQAAA4AAAAAAAAAAQAgAAAA&#10;KAEAAGRycy9lMm9Eb2MueG1sUEsFBgAAAAAGAAYAWQEAABIGAAAAAA==&#10;">
                <v:fill on="f" focussize="0,0"/>
                <v:stroke weight="1.5pt" color="#FF0000 [3204]" miterlimit="8" joinstyle="miter"/>
                <v:imagedata o:title=""/>
                <o:lock v:ext="edit" aspectratio="f"/>
              </v:rect>
            </w:pict>
          </mc:Fallback>
        </mc:AlternateContent>
      </w:r>
      <w:r>
        <w:rPr>
          <w:rFonts w:ascii="仿宋_GB2312" w:eastAsia="仿宋_GB2312" w:cs="仿宋_GB2312" w:hint="eastAsia"/>
          <w:sz w:val="32"/>
          <w:szCs w:val="32"/>
          <w:lang w:bidi="ar"/>
        </w:rPr>
        <w:t>腾讯问卷二维码：</w:t>
      </w:r>
    </w:p>
    <w:p w14:paraId="590655D3" w14:textId="77777777" w:rsidR="005A3AA4" w:rsidRDefault="00000000">
      <w:pPr>
        <w:rPr>
          <w:rFonts w:ascii="仿宋_GB2312" w:eastAsia="仿宋_GB2312" w:cs="仿宋_GB2312"/>
          <w:sz w:val="32"/>
          <w:szCs w:val="32"/>
        </w:rPr>
      </w:pPr>
      <w:r>
        <w:rPr>
          <w:noProof/>
        </w:rPr>
        <w:drawing>
          <wp:inline distT="0" distB="0" distL="114300" distR="114300" wp14:anchorId="1FA0E4F2" wp14:editId="7A7BE743">
            <wp:extent cx="1422400" cy="134556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422400" cy="1345565"/>
                    </a:xfrm>
                    <a:prstGeom prst="rect">
                      <a:avLst/>
                    </a:prstGeom>
                    <a:noFill/>
                    <a:ln>
                      <a:noFill/>
                    </a:ln>
                  </pic:spPr>
                </pic:pic>
              </a:graphicData>
            </a:graphic>
          </wp:inline>
        </w:drawing>
      </w:r>
    </w:p>
    <w:p w14:paraId="63176780" w14:textId="77777777" w:rsidR="005A3AA4" w:rsidRDefault="00000000">
      <w:pPr>
        <w:rPr>
          <w:rFonts w:ascii="仿宋_GB2312" w:eastAsia="仿宋_GB2312"/>
          <w:sz w:val="32"/>
          <w:szCs w:val="32"/>
        </w:rPr>
      </w:pPr>
      <w:r>
        <w:rPr>
          <w:rFonts w:ascii="仿宋_GB2312" w:eastAsia="仿宋_GB2312" w:cs="仿宋_GB2312" w:hint="eastAsia"/>
          <w:sz w:val="32"/>
          <w:szCs w:val="32"/>
          <w:lang w:bidi="ar"/>
        </w:rPr>
        <w:t xml:space="preserve">电脑访问链接： </w:t>
      </w:r>
      <w:r>
        <w:rPr>
          <w:rFonts w:ascii="仿宋_GB2312" w:eastAsia="仿宋_GB2312" w:hint="eastAsia"/>
          <w:sz w:val="32"/>
          <w:szCs w:val="32"/>
        </w:rPr>
        <w:t>https://wj.qq.com/s2/23657972/pv1k/</w:t>
      </w:r>
    </w:p>
    <w:p w14:paraId="13EA9044" w14:textId="77777777" w:rsidR="005A3AA4" w:rsidRDefault="005A3AA4">
      <w:pPr>
        <w:rPr>
          <w:rFonts w:ascii="仿宋_GB2312" w:eastAsia="仿宋_GB2312"/>
          <w:sz w:val="32"/>
          <w:szCs w:val="32"/>
        </w:rPr>
      </w:pPr>
    </w:p>
    <w:p w14:paraId="28AD305C" w14:textId="77777777" w:rsidR="005A3AA4" w:rsidRDefault="005A3AA4">
      <w:pPr>
        <w:rPr>
          <w:rFonts w:ascii="仿宋_GB2312" w:eastAsia="仿宋_GB2312"/>
          <w:sz w:val="32"/>
          <w:szCs w:val="32"/>
        </w:rPr>
      </w:pPr>
    </w:p>
    <w:p w14:paraId="172500FB" w14:textId="77777777" w:rsidR="005A3AA4" w:rsidRDefault="005A3AA4">
      <w:pPr>
        <w:rPr>
          <w:rFonts w:ascii="仿宋_GB2312" w:eastAsia="仿宋_GB2312"/>
          <w:sz w:val="32"/>
          <w:szCs w:val="32"/>
        </w:rPr>
      </w:pPr>
    </w:p>
    <w:p w14:paraId="01A36292" w14:textId="77777777" w:rsidR="005A3AA4" w:rsidRDefault="00000000">
      <w:pPr>
        <w:wordWrap w:val="0"/>
        <w:jc w:val="right"/>
        <w:rPr>
          <w:rFonts w:ascii="仿宋_GB2312" w:eastAsia="仿宋_GB2312"/>
          <w:sz w:val="32"/>
          <w:szCs w:val="32"/>
        </w:rPr>
      </w:pPr>
      <w:r>
        <w:rPr>
          <w:rFonts w:ascii="仿宋_GB2312" w:eastAsia="仿宋_GB2312" w:hint="eastAsia"/>
          <w:sz w:val="32"/>
          <w:szCs w:val="32"/>
        </w:rPr>
        <w:t xml:space="preserve">                                  学生签字：    </w:t>
      </w:r>
    </w:p>
    <w:p w14:paraId="74093628" w14:textId="728AA694" w:rsidR="005A3AA4" w:rsidRDefault="00000000">
      <w:pPr>
        <w:wordWrap w:val="0"/>
        <w:jc w:val="center"/>
        <w:rPr>
          <w:rFonts w:ascii="仿宋_GB2312" w:eastAsia="仿宋_GB2312"/>
          <w:sz w:val="32"/>
          <w:szCs w:val="32"/>
        </w:rPr>
      </w:pPr>
      <w:r>
        <w:rPr>
          <w:rFonts w:ascii="仿宋_GB2312" w:eastAsia="仿宋_GB2312" w:hint="eastAsia"/>
          <w:sz w:val="32"/>
          <w:szCs w:val="32"/>
        </w:rPr>
        <w:t xml:space="preserve">                                        年  月  日    </w:t>
      </w:r>
    </w:p>
    <w:sectPr w:rsidR="005A3AA4">
      <w:headerReference w:type="default" r:id="rId8"/>
      <w:footerReference w:type="even" r:id="rId9"/>
      <w:footerReference w:type="default" r:id="rId10"/>
      <w:headerReference w:type="first" r:id="rId11"/>
      <w:footerReference w:type="first" r:id="rId12"/>
      <w:pgSz w:w="11907" w:h="16840"/>
      <w:pgMar w:top="1701" w:right="1559" w:bottom="1247" w:left="1559" w:header="851" w:footer="851"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D718" w14:textId="77777777" w:rsidR="00502AAC" w:rsidRDefault="00502AAC">
      <w:r>
        <w:separator/>
      </w:r>
    </w:p>
  </w:endnote>
  <w:endnote w:type="continuationSeparator" w:id="0">
    <w:p w14:paraId="3BA63008" w14:textId="77777777" w:rsidR="00502AAC" w:rsidRDefault="00502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92A7" w14:textId="77777777" w:rsidR="005A3AA4" w:rsidRDefault="00000000">
    <w:pPr>
      <w:pStyle w:val="a9"/>
      <w:rPr>
        <w:rFonts w:ascii="宋体" w:hAnsi="宋体" w:hint="eastAsia"/>
        <w:sz w:val="28"/>
        <w:szCs w:val="28"/>
      </w:rPr>
    </w:pPr>
    <w:r>
      <w:rPr>
        <w:rFonts w:ascii="宋体" w:hAnsi="宋体" w:hint="eastAsia"/>
        <w:sz w:val="28"/>
        <w:szCs w:val="28"/>
      </w:rPr>
      <w:t xml:space="preserve">  </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68C4" w14:textId="77777777" w:rsidR="005A3AA4" w:rsidRDefault="00000000">
    <w:pPr>
      <w:pStyle w:val="a9"/>
      <w:jc w:val="right"/>
      <w:rPr>
        <w:rFonts w:ascii="宋体" w:hAnsi="宋体" w:hint="eastAsia"/>
        <w:sz w:val="28"/>
        <w:szCs w:val="28"/>
      </w:rPr>
    </w:pPr>
    <w:r>
      <w:tab/>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ascii="宋体" w:hAnsi="宋体" w:hint="eastAsia"/>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7034" w14:textId="77777777" w:rsidR="005A3AA4" w:rsidRDefault="005A3AA4">
    <w:pPr>
      <w:pStyle w:val="a9"/>
      <w:jc w:val="both"/>
      <w:rPr>
        <w:rFonts w:ascii="宋体" w:hAnsi="宋体" w:hint="eastAsia"/>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16F7" w14:textId="77777777" w:rsidR="00502AAC" w:rsidRDefault="00502AAC">
      <w:r>
        <w:separator/>
      </w:r>
    </w:p>
  </w:footnote>
  <w:footnote w:type="continuationSeparator" w:id="0">
    <w:p w14:paraId="2EC15676" w14:textId="77777777" w:rsidR="00502AAC" w:rsidRDefault="00502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E1F1" w14:textId="77777777" w:rsidR="005A3AA4" w:rsidRDefault="005A3AA4">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B796" w14:textId="77777777" w:rsidR="005A3AA4" w:rsidRDefault="005A3AA4">
    <w:pPr>
      <w:pStyle w:val="ab"/>
      <w:jc w:val="both"/>
      <w:rPr>
        <w:b/>
        <w:bCs/>
        <w:sz w:val="28"/>
        <w:szCs w:val="28"/>
      </w:rPr>
    </w:pPr>
  </w:p>
  <w:p w14:paraId="72D1CF07" w14:textId="77777777" w:rsidR="005A3AA4" w:rsidRDefault="00000000">
    <w:pPr>
      <w:pStyle w:val="ab"/>
      <w:jc w:val="both"/>
    </w:pPr>
    <w:r>
      <w:rPr>
        <w:rFonts w:hint="eastAsia"/>
        <w:b/>
        <w:bCs/>
        <w:sz w:val="28"/>
        <w:szCs w:val="28"/>
      </w:rPr>
      <w:t>学生学号：</w:t>
    </w:r>
    <w:r>
      <w:rPr>
        <w:rFonts w:hint="eastAsia"/>
        <w:b/>
        <w:bCs/>
        <w:sz w:val="28"/>
        <w:szCs w:val="28"/>
      </w:rPr>
      <w:t xml:space="preserve">                            </w:t>
    </w:r>
    <w:r>
      <w:rPr>
        <w:rFonts w:hint="eastAsia"/>
        <w:b/>
        <w:bCs/>
        <w:sz w:val="28"/>
        <w:szCs w:val="28"/>
      </w:rPr>
      <w:t>学生姓名：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1"/>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583"/>
    <w:rsid w:val="000023B3"/>
    <w:rsid w:val="00002637"/>
    <w:rsid w:val="00002A96"/>
    <w:rsid w:val="00006A70"/>
    <w:rsid w:val="00010645"/>
    <w:rsid w:val="00014334"/>
    <w:rsid w:val="00015E2F"/>
    <w:rsid w:val="00015F3D"/>
    <w:rsid w:val="00016ED9"/>
    <w:rsid w:val="000172AC"/>
    <w:rsid w:val="0001735F"/>
    <w:rsid w:val="00017E29"/>
    <w:rsid w:val="000202DE"/>
    <w:rsid w:val="000212C1"/>
    <w:rsid w:val="00026302"/>
    <w:rsid w:val="00027111"/>
    <w:rsid w:val="00030DFD"/>
    <w:rsid w:val="0003155F"/>
    <w:rsid w:val="0003192C"/>
    <w:rsid w:val="00032589"/>
    <w:rsid w:val="000335BE"/>
    <w:rsid w:val="00034D78"/>
    <w:rsid w:val="000360FA"/>
    <w:rsid w:val="00037F05"/>
    <w:rsid w:val="000432C3"/>
    <w:rsid w:val="00044BDA"/>
    <w:rsid w:val="00045053"/>
    <w:rsid w:val="0004652C"/>
    <w:rsid w:val="00051703"/>
    <w:rsid w:val="000537F4"/>
    <w:rsid w:val="0006064E"/>
    <w:rsid w:val="0006104D"/>
    <w:rsid w:val="00061946"/>
    <w:rsid w:val="00062909"/>
    <w:rsid w:val="00063851"/>
    <w:rsid w:val="00064200"/>
    <w:rsid w:val="00066B44"/>
    <w:rsid w:val="0007330F"/>
    <w:rsid w:val="000733B4"/>
    <w:rsid w:val="00074BF7"/>
    <w:rsid w:val="0007542D"/>
    <w:rsid w:val="00077B3D"/>
    <w:rsid w:val="0008162E"/>
    <w:rsid w:val="0008298B"/>
    <w:rsid w:val="0008343E"/>
    <w:rsid w:val="00083F36"/>
    <w:rsid w:val="000879FE"/>
    <w:rsid w:val="000927DD"/>
    <w:rsid w:val="00092C3E"/>
    <w:rsid w:val="0009380D"/>
    <w:rsid w:val="000956B0"/>
    <w:rsid w:val="000959A2"/>
    <w:rsid w:val="000A091B"/>
    <w:rsid w:val="000A0D77"/>
    <w:rsid w:val="000A2779"/>
    <w:rsid w:val="000A2B15"/>
    <w:rsid w:val="000A362E"/>
    <w:rsid w:val="000A45B3"/>
    <w:rsid w:val="000A5050"/>
    <w:rsid w:val="000A6572"/>
    <w:rsid w:val="000B0198"/>
    <w:rsid w:val="000B4076"/>
    <w:rsid w:val="000B4D0C"/>
    <w:rsid w:val="000C095D"/>
    <w:rsid w:val="000C2A46"/>
    <w:rsid w:val="000C4AFD"/>
    <w:rsid w:val="000C5740"/>
    <w:rsid w:val="000C5D5E"/>
    <w:rsid w:val="000C6909"/>
    <w:rsid w:val="000D11F1"/>
    <w:rsid w:val="000D150F"/>
    <w:rsid w:val="000D233F"/>
    <w:rsid w:val="000D2C0B"/>
    <w:rsid w:val="000D41FD"/>
    <w:rsid w:val="000D4247"/>
    <w:rsid w:val="000D529A"/>
    <w:rsid w:val="000D6635"/>
    <w:rsid w:val="000D72C5"/>
    <w:rsid w:val="000E0474"/>
    <w:rsid w:val="000E06CC"/>
    <w:rsid w:val="000E3A4A"/>
    <w:rsid w:val="000E5D75"/>
    <w:rsid w:val="000E68A7"/>
    <w:rsid w:val="000E7530"/>
    <w:rsid w:val="000E7BC9"/>
    <w:rsid w:val="000F13B1"/>
    <w:rsid w:val="000F41DD"/>
    <w:rsid w:val="001019E0"/>
    <w:rsid w:val="00103945"/>
    <w:rsid w:val="00104A96"/>
    <w:rsid w:val="00106A8B"/>
    <w:rsid w:val="0010772F"/>
    <w:rsid w:val="001200B9"/>
    <w:rsid w:val="00121FFE"/>
    <w:rsid w:val="00122837"/>
    <w:rsid w:val="001234A3"/>
    <w:rsid w:val="0012740B"/>
    <w:rsid w:val="00134C68"/>
    <w:rsid w:val="00135151"/>
    <w:rsid w:val="00135202"/>
    <w:rsid w:val="00136C44"/>
    <w:rsid w:val="00142414"/>
    <w:rsid w:val="00144753"/>
    <w:rsid w:val="00146077"/>
    <w:rsid w:val="001467B1"/>
    <w:rsid w:val="00146D40"/>
    <w:rsid w:val="00147B62"/>
    <w:rsid w:val="0015016E"/>
    <w:rsid w:val="00150801"/>
    <w:rsid w:val="00153381"/>
    <w:rsid w:val="00154A0F"/>
    <w:rsid w:val="001607A5"/>
    <w:rsid w:val="00160D4D"/>
    <w:rsid w:val="00164A79"/>
    <w:rsid w:val="00165A38"/>
    <w:rsid w:val="00167E9D"/>
    <w:rsid w:val="001702DB"/>
    <w:rsid w:val="00171322"/>
    <w:rsid w:val="00171A13"/>
    <w:rsid w:val="001723F1"/>
    <w:rsid w:val="0017322C"/>
    <w:rsid w:val="00175E23"/>
    <w:rsid w:val="00176581"/>
    <w:rsid w:val="001801C1"/>
    <w:rsid w:val="0018178B"/>
    <w:rsid w:val="00181E1E"/>
    <w:rsid w:val="00181ED1"/>
    <w:rsid w:val="00182525"/>
    <w:rsid w:val="00185D50"/>
    <w:rsid w:val="00191A11"/>
    <w:rsid w:val="00191D47"/>
    <w:rsid w:val="0019269D"/>
    <w:rsid w:val="001A0365"/>
    <w:rsid w:val="001A0386"/>
    <w:rsid w:val="001A73F5"/>
    <w:rsid w:val="001A76F6"/>
    <w:rsid w:val="001B548A"/>
    <w:rsid w:val="001B571A"/>
    <w:rsid w:val="001C0E06"/>
    <w:rsid w:val="001C339F"/>
    <w:rsid w:val="001C3AD1"/>
    <w:rsid w:val="001C4EBE"/>
    <w:rsid w:val="001C54F4"/>
    <w:rsid w:val="001C5508"/>
    <w:rsid w:val="001C61EB"/>
    <w:rsid w:val="001C7777"/>
    <w:rsid w:val="001C7F0C"/>
    <w:rsid w:val="001D3970"/>
    <w:rsid w:val="001D58BF"/>
    <w:rsid w:val="001D7DBC"/>
    <w:rsid w:val="001E0AF0"/>
    <w:rsid w:val="001E2548"/>
    <w:rsid w:val="001E374E"/>
    <w:rsid w:val="001E3BC9"/>
    <w:rsid w:val="001E5687"/>
    <w:rsid w:val="001E58ED"/>
    <w:rsid w:val="001E66B8"/>
    <w:rsid w:val="001E6DC8"/>
    <w:rsid w:val="001E6E9F"/>
    <w:rsid w:val="001E7645"/>
    <w:rsid w:val="001E7F0A"/>
    <w:rsid w:val="001F0449"/>
    <w:rsid w:val="001F1578"/>
    <w:rsid w:val="001F2DB0"/>
    <w:rsid w:val="001F4775"/>
    <w:rsid w:val="001F4ABE"/>
    <w:rsid w:val="001F4E98"/>
    <w:rsid w:val="001F606A"/>
    <w:rsid w:val="001F6A24"/>
    <w:rsid w:val="00200FEA"/>
    <w:rsid w:val="002038FA"/>
    <w:rsid w:val="00203E03"/>
    <w:rsid w:val="00204482"/>
    <w:rsid w:val="0021200E"/>
    <w:rsid w:val="00212BF2"/>
    <w:rsid w:val="0021505D"/>
    <w:rsid w:val="002165CE"/>
    <w:rsid w:val="00217910"/>
    <w:rsid w:val="0022112E"/>
    <w:rsid w:val="00223D1B"/>
    <w:rsid w:val="00224CFD"/>
    <w:rsid w:val="002252CC"/>
    <w:rsid w:val="00225B9D"/>
    <w:rsid w:val="00226261"/>
    <w:rsid w:val="002270A2"/>
    <w:rsid w:val="00231DE0"/>
    <w:rsid w:val="0023323C"/>
    <w:rsid w:val="002333DB"/>
    <w:rsid w:val="0023457A"/>
    <w:rsid w:val="00237428"/>
    <w:rsid w:val="00240E20"/>
    <w:rsid w:val="00240EFD"/>
    <w:rsid w:val="00241D1C"/>
    <w:rsid w:val="002441C7"/>
    <w:rsid w:val="002450C0"/>
    <w:rsid w:val="002471AB"/>
    <w:rsid w:val="0024733D"/>
    <w:rsid w:val="00250E22"/>
    <w:rsid w:val="002510C1"/>
    <w:rsid w:val="00251AA1"/>
    <w:rsid w:val="00253BDC"/>
    <w:rsid w:val="00261A56"/>
    <w:rsid w:val="00261B39"/>
    <w:rsid w:val="00262B88"/>
    <w:rsid w:val="00262E3D"/>
    <w:rsid w:val="00263FF5"/>
    <w:rsid w:val="002657E5"/>
    <w:rsid w:val="00266E87"/>
    <w:rsid w:val="0027152E"/>
    <w:rsid w:val="00271F49"/>
    <w:rsid w:val="00272101"/>
    <w:rsid w:val="0027352F"/>
    <w:rsid w:val="00273755"/>
    <w:rsid w:val="00274A27"/>
    <w:rsid w:val="0027563F"/>
    <w:rsid w:val="002766DA"/>
    <w:rsid w:val="002800B3"/>
    <w:rsid w:val="00281ED2"/>
    <w:rsid w:val="00283AEF"/>
    <w:rsid w:val="0028438A"/>
    <w:rsid w:val="00286086"/>
    <w:rsid w:val="0029239E"/>
    <w:rsid w:val="002937DA"/>
    <w:rsid w:val="0029461C"/>
    <w:rsid w:val="0029636D"/>
    <w:rsid w:val="0029736B"/>
    <w:rsid w:val="002A0525"/>
    <w:rsid w:val="002A09CA"/>
    <w:rsid w:val="002A1951"/>
    <w:rsid w:val="002A20C5"/>
    <w:rsid w:val="002A22A1"/>
    <w:rsid w:val="002B1B88"/>
    <w:rsid w:val="002B44CB"/>
    <w:rsid w:val="002B5B18"/>
    <w:rsid w:val="002B5E04"/>
    <w:rsid w:val="002B6CE4"/>
    <w:rsid w:val="002C0088"/>
    <w:rsid w:val="002C3487"/>
    <w:rsid w:val="002C50C7"/>
    <w:rsid w:val="002C5138"/>
    <w:rsid w:val="002C7EF6"/>
    <w:rsid w:val="002D07F1"/>
    <w:rsid w:val="002D1409"/>
    <w:rsid w:val="002D6980"/>
    <w:rsid w:val="002D7642"/>
    <w:rsid w:val="002E0BAB"/>
    <w:rsid w:val="002E0D4B"/>
    <w:rsid w:val="002E2638"/>
    <w:rsid w:val="002F1D7A"/>
    <w:rsid w:val="002F2FA8"/>
    <w:rsid w:val="002F37A5"/>
    <w:rsid w:val="002F597E"/>
    <w:rsid w:val="002F5A8C"/>
    <w:rsid w:val="002F64D9"/>
    <w:rsid w:val="002F6836"/>
    <w:rsid w:val="00300718"/>
    <w:rsid w:val="00300E19"/>
    <w:rsid w:val="003024B4"/>
    <w:rsid w:val="00304E1C"/>
    <w:rsid w:val="003052ED"/>
    <w:rsid w:val="00310631"/>
    <w:rsid w:val="003148CB"/>
    <w:rsid w:val="00315510"/>
    <w:rsid w:val="00320ABA"/>
    <w:rsid w:val="003210B0"/>
    <w:rsid w:val="0032228A"/>
    <w:rsid w:val="003232B1"/>
    <w:rsid w:val="003238CE"/>
    <w:rsid w:val="00325848"/>
    <w:rsid w:val="00325C46"/>
    <w:rsid w:val="00326AD8"/>
    <w:rsid w:val="0032735C"/>
    <w:rsid w:val="00327E55"/>
    <w:rsid w:val="003314FC"/>
    <w:rsid w:val="00337013"/>
    <w:rsid w:val="0034153C"/>
    <w:rsid w:val="00342B05"/>
    <w:rsid w:val="0034451E"/>
    <w:rsid w:val="00345190"/>
    <w:rsid w:val="00346024"/>
    <w:rsid w:val="00346FF5"/>
    <w:rsid w:val="00347D94"/>
    <w:rsid w:val="00352F02"/>
    <w:rsid w:val="00352F69"/>
    <w:rsid w:val="003533A0"/>
    <w:rsid w:val="00354DBE"/>
    <w:rsid w:val="003620DF"/>
    <w:rsid w:val="003631B2"/>
    <w:rsid w:val="003636CB"/>
    <w:rsid w:val="0037042E"/>
    <w:rsid w:val="00371DFF"/>
    <w:rsid w:val="00371F2F"/>
    <w:rsid w:val="00374B2B"/>
    <w:rsid w:val="00380105"/>
    <w:rsid w:val="003801CE"/>
    <w:rsid w:val="00381C2F"/>
    <w:rsid w:val="00383A52"/>
    <w:rsid w:val="003851B5"/>
    <w:rsid w:val="00387E67"/>
    <w:rsid w:val="00387F2F"/>
    <w:rsid w:val="00390821"/>
    <w:rsid w:val="003914FB"/>
    <w:rsid w:val="00391AD8"/>
    <w:rsid w:val="003920A5"/>
    <w:rsid w:val="00392A7B"/>
    <w:rsid w:val="00393C95"/>
    <w:rsid w:val="0039595B"/>
    <w:rsid w:val="00396291"/>
    <w:rsid w:val="00397510"/>
    <w:rsid w:val="003979F8"/>
    <w:rsid w:val="00397F78"/>
    <w:rsid w:val="003A05FA"/>
    <w:rsid w:val="003A347B"/>
    <w:rsid w:val="003A3D4E"/>
    <w:rsid w:val="003A5F68"/>
    <w:rsid w:val="003A6BC9"/>
    <w:rsid w:val="003B0F45"/>
    <w:rsid w:val="003B200B"/>
    <w:rsid w:val="003B2B55"/>
    <w:rsid w:val="003B496C"/>
    <w:rsid w:val="003B6C66"/>
    <w:rsid w:val="003C1123"/>
    <w:rsid w:val="003C17F0"/>
    <w:rsid w:val="003C1FD9"/>
    <w:rsid w:val="003C39C6"/>
    <w:rsid w:val="003C6010"/>
    <w:rsid w:val="003C6EA7"/>
    <w:rsid w:val="003D06E8"/>
    <w:rsid w:val="003D07EB"/>
    <w:rsid w:val="003D0E4C"/>
    <w:rsid w:val="003D161A"/>
    <w:rsid w:val="003D1869"/>
    <w:rsid w:val="003D6438"/>
    <w:rsid w:val="003D6747"/>
    <w:rsid w:val="003D7183"/>
    <w:rsid w:val="003E266B"/>
    <w:rsid w:val="003F14D7"/>
    <w:rsid w:val="003F1C9B"/>
    <w:rsid w:val="003F2438"/>
    <w:rsid w:val="003F2E84"/>
    <w:rsid w:val="003F3FFE"/>
    <w:rsid w:val="003F4864"/>
    <w:rsid w:val="003F6DD4"/>
    <w:rsid w:val="003F7E8C"/>
    <w:rsid w:val="004013A3"/>
    <w:rsid w:val="00401477"/>
    <w:rsid w:val="004015A0"/>
    <w:rsid w:val="004015F4"/>
    <w:rsid w:val="004033B9"/>
    <w:rsid w:val="004034C6"/>
    <w:rsid w:val="00403C27"/>
    <w:rsid w:val="004043DF"/>
    <w:rsid w:val="00406D3A"/>
    <w:rsid w:val="00406F84"/>
    <w:rsid w:val="004074A0"/>
    <w:rsid w:val="00407C7E"/>
    <w:rsid w:val="00410A3F"/>
    <w:rsid w:val="00411FC6"/>
    <w:rsid w:val="004151B8"/>
    <w:rsid w:val="00415DBE"/>
    <w:rsid w:val="00417191"/>
    <w:rsid w:val="00420953"/>
    <w:rsid w:val="00421448"/>
    <w:rsid w:val="004214E3"/>
    <w:rsid w:val="00422D14"/>
    <w:rsid w:val="00422D94"/>
    <w:rsid w:val="004246CC"/>
    <w:rsid w:val="0042506D"/>
    <w:rsid w:val="00426BB4"/>
    <w:rsid w:val="0042786A"/>
    <w:rsid w:val="00430CCA"/>
    <w:rsid w:val="00431E76"/>
    <w:rsid w:val="00432D0B"/>
    <w:rsid w:val="00436D91"/>
    <w:rsid w:val="00437305"/>
    <w:rsid w:val="00437309"/>
    <w:rsid w:val="004379AD"/>
    <w:rsid w:val="00440815"/>
    <w:rsid w:val="00450F53"/>
    <w:rsid w:val="004521E8"/>
    <w:rsid w:val="0045276C"/>
    <w:rsid w:val="0045371B"/>
    <w:rsid w:val="004577EE"/>
    <w:rsid w:val="0046007C"/>
    <w:rsid w:val="00460B6A"/>
    <w:rsid w:val="00463517"/>
    <w:rsid w:val="00465911"/>
    <w:rsid w:val="00465E53"/>
    <w:rsid w:val="0046632F"/>
    <w:rsid w:val="004705C5"/>
    <w:rsid w:val="004713FE"/>
    <w:rsid w:val="00472D1A"/>
    <w:rsid w:val="0047342B"/>
    <w:rsid w:val="004738D0"/>
    <w:rsid w:val="00474F27"/>
    <w:rsid w:val="00476FF8"/>
    <w:rsid w:val="004776F7"/>
    <w:rsid w:val="0048130E"/>
    <w:rsid w:val="00482229"/>
    <w:rsid w:val="00485341"/>
    <w:rsid w:val="00491841"/>
    <w:rsid w:val="00493F20"/>
    <w:rsid w:val="00494A5E"/>
    <w:rsid w:val="00495AB8"/>
    <w:rsid w:val="00496226"/>
    <w:rsid w:val="00497557"/>
    <w:rsid w:val="004A0208"/>
    <w:rsid w:val="004A0409"/>
    <w:rsid w:val="004A1DEB"/>
    <w:rsid w:val="004A20FF"/>
    <w:rsid w:val="004A319B"/>
    <w:rsid w:val="004A4CA7"/>
    <w:rsid w:val="004A5745"/>
    <w:rsid w:val="004B00B7"/>
    <w:rsid w:val="004B2868"/>
    <w:rsid w:val="004B4C96"/>
    <w:rsid w:val="004B50CB"/>
    <w:rsid w:val="004B5D86"/>
    <w:rsid w:val="004B5EC2"/>
    <w:rsid w:val="004B6C44"/>
    <w:rsid w:val="004C00DC"/>
    <w:rsid w:val="004C2DCD"/>
    <w:rsid w:val="004C3512"/>
    <w:rsid w:val="004C3EC2"/>
    <w:rsid w:val="004C6BC4"/>
    <w:rsid w:val="004C6E14"/>
    <w:rsid w:val="004D0569"/>
    <w:rsid w:val="004D1488"/>
    <w:rsid w:val="004D39C1"/>
    <w:rsid w:val="004D62DC"/>
    <w:rsid w:val="004D763C"/>
    <w:rsid w:val="004E5A2C"/>
    <w:rsid w:val="004E6040"/>
    <w:rsid w:val="004F042E"/>
    <w:rsid w:val="004F1CE0"/>
    <w:rsid w:val="004F2797"/>
    <w:rsid w:val="004F32FC"/>
    <w:rsid w:val="004F402E"/>
    <w:rsid w:val="004F4376"/>
    <w:rsid w:val="004F493F"/>
    <w:rsid w:val="004F4E7C"/>
    <w:rsid w:val="004F7AB6"/>
    <w:rsid w:val="00501D19"/>
    <w:rsid w:val="00502AAC"/>
    <w:rsid w:val="00504BA5"/>
    <w:rsid w:val="00507E62"/>
    <w:rsid w:val="00510750"/>
    <w:rsid w:val="00512396"/>
    <w:rsid w:val="0051780E"/>
    <w:rsid w:val="00517C06"/>
    <w:rsid w:val="00517F3E"/>
    <w:rsid w:val="00520B6F"/>
    <w:rsid w:val="005229D7"/>
    <w:rsid w:val="005235E5"/>
    <w:rsid w:val="005255CD"/>
    <w:rsid w:val="00525AD3"/>
    <w:rsid w:val="0052614D"/>
    <w:rsid w:val="00530378"/>
    <w:rsid w:val="00530953"/>
    <w:rsid w:val="00530D96"/>
    <w:rsid w:val="00533197"/>
    <w:rsid w:val="005349C8"/>
    <w:rsid w:val="00534D71"/>
    <w:rsid w:val="005357DE"/>
    <w:rsid w:val="00536DD7"/>
    <w:rsid w:val="00541B2C"/>
    <w:rsid w:val="005428D9"/>
    <w:rsid w:val="00542FEA"/>
    <w:rsid w:val="00543FE7"/>
    <w:rsid w:val="00544153"/>
    <w:rsid w:val="005449F7"/>
    <w:rsid w:val="0054552A"/>
    <w:rsid w:val="005458A9"/>
    <w:rsid w:val="00552C75"/>
    <w:rsid w:val="00553D74"/>
    <w:rsid w:val="00553EEC"/>
    <w:rsid w:val="00555D97"/>
    <w:rsid w:val="005569F8"/>
    <w:rsid w:val="005607ED"/>
    <w:rsid w:val="0056292E"/>
    <w:rsid w:val="00563678"/>
    <w:rsid w:val="0056428D"/>
    <w:rsid w:val="00566AE1"/>
    <w:rsid w:val="00570253"/>
    <w:rsid w:val="00570412"/>
    <w:rsid w:val="00570FB8"/>
    <w:rsid w:val="00571079"/>
    <w:rsid w:val="00573BC5"/>
    <w:rsid w:val="00573F37"/>
    <w:rsid w:val="00575F5D"/>
    <w:rsid w:val="0057755B"/>
    <w:rsid w:val="0058328C"/>
    <w:rsid w:val="00584C17"/>
    <w:rsid w:val="00586196"/>
    <w:rsid w:val="005862FE"/>
    <w:rsid w:val="0058727C"/>
    <w:rsid w:val="005878ED"/>
    <w:rsid w:val="005919D8"/>
    <w:rsid w:val="0059284E"/>
    <w:rsid w:val="00597238"/>
    <w:rsid w:val="005A1D92"/>
    <w:rsid w:val="005A1F54"/>
    <w:rsid w:val="005A232E"/>
    <w:rsid w:val="005A369C"/>
    <w:rsid w:val="005A3AA4"/>
    <w:rsid w:val="005A3E10"/>
    <w:rsid w:val="005A4B5C"/>
    <w:rsid w:val="005A4C39"/>
    <w:rsid w:val="005B0A71"/>
    <w:rsid w:val="005B2ABF"/>
    <w:rsid w:val="005B2D76"/>
    <w:rsid w:val="005B39F8"/>
    <w:rsid w:val="005B57DC"/>
    <w:rsid w:val="005B5FD2"/>
    <w:rsid w:val="005B7669"/>
    <w:rsid w:val="005C6B83"/>
    <w:rsid w:val="005C73A2"/>
    <w:rsid w:val="005D0077"/>
    <w:rsid w:val="005D43D2"/>
    <w:rsid w:val="005D552C"/>
    <w:rsid w:val="005D6641"/>
    <w:rsid w:val="005D6956"/>
    <w:rsid w:val="005D69A6"/>
    <w:rsid w:val="005D6C11"/>
    <w:rsid w:val="005E0040"/>
    <w:rsid w:val="005E1959"/>
    <w:rsid w:val="005E3838"/>
    <w:rsid w:val="005F0542"/>
    <w:rsid w:val="005F07F3"/>
    <w:rsid w:val="005F2353"/>
    <w:rsid w:val="005F253E"/>
    <w:rsid w:val="005F33A0"/>
    <w:rsid w:val="005F3CB6"/>
    <w:rsid w:val="005F4FAD"/>
    <w:rsid w:val="005F5DDA"/>
    <w:rsid w:val="005F61F9"/>
    <w:rsid w:val="005F6AEB"/>
    <w:rsid w:val="005F7217"/>
    <w:rsid w:val="005F7FF2"/>
    <w:rsid w:val="00600E13"/>
    <w:rsid w:val="0060493D"/>
    <w:rsid w:val="006058EE"/>
    <w:rsid w:val="00605EE7"/>
    <w:rsid w:val="00607619"/>
    <w:rsid w:val="006100B1"/>
    <w:rsid w:val="006112DD"/>
    <w:rsid w:val="00611AAE"/>
    <w:rsid w:val="0061290E"/>
    <w:rsid w:val="00613915"/>
    <w:rsid w:val="00614E73"/>
    <w:rsid w:val="0061567A"/>
    <w:rsid w:val="00615FBC"/>
    <w:rsid w:val="00616C8D"/>
    <w:rsid w:val="006174FF"/>
    <w:rsid w:val="00617A95"/>
    <w:rsid w:val="0062086E"/>
    <w:rsid w:val="00621A9C"/>
    <w:rsid w:val="006229D1"/>
    <w:rsid w:val="0062496A"/>
    <w:rsid w:val="00625D6B"/>
    <w:rsid w:val="00625DA7"/>
    <w:rsid w:val="00630231"/>
    <w:rsid w:val="00630416"/>
    <w:rsid w:val="006304C8"/>
    <w:rsid w:val="00632986"/>
    <w:rsid w:val="00633210"/>
    <w:rsid w:val="00635724"/>
    <w:rsid w:val="00635AB4"/>
    <w:rsid w:val="00635DFB"/>
    <w:rsid w:val="006362E1"/>
    <w:rsid w:val="0064007B"/>
    <w:rsid w:val="006412F9"/>
    <w:rsid w:val="0064290A"/>
    <w:rsid w:val="00642E76"/>
    <w:rsid w:val="0064525D"/>
    <w:rsid w:val="0064760B"/>
    <w:rsid w:val="0065031B"/>
    <w:rsid w:val="00651AA6"/>
    <w:rsid w:val="00652591"/>
    <w:rsid w:val="00652F7A"/>
    <w:rsid w:val="00653A22"/>
    <w:rsid w:val="006541D7"/>
    <w:rsid w:val="006554D0"/>
    <w:rsid w:val="00655C92"/>
    <w:rsid w:val="006560CF"/>
    <w:rsid w:val="006569DC"/>
    <w:rsid w:val="006577E0"/>
    <w:rsid w:val="00660CCF"/>
    <w:rsid w:val="006611AC"/>
    <w:rsid w:val="0066127A"/>
    <w:rsid w:val="00663F8A"/>
    <w:rsid w:val="006652EC"/>
    <w:rsid w:val="00666AEA"/>
    <w:rsid w:val="00670143"/>
    <w:rsid w:val="006701CE"/>
    <w:rsid w:val="00670219"/>
    <w:rsid w:val="0067131C"/>
    <w:rsid w:val="006742C5"/>
    <w:rsid w:val="00676A66"/>
    <w:rsid w:val="006778FC"/>
    <w:rsid w:val="00683839"/>
    <w:rsid w:val="00683BF8"/>
    <w:rsid w:val="0069122C"/>
    <w:rsid w:val="0069497F"/>
    <w:rsid w:val="00694CDE"/>
    <w:rsid w:val="00695634"/>
    <w:rsid w:val="006A0FCF"/>
    <w:rsid w:val="006A3C59"/>
    <w:rsid w:val="006A540E"/>
    <w:rsid w:val="006B6501"/>
    <w:rsid w:val="006B745F"/>
    <w:rsid w:val="006C28A7"/>
    <w:rsid w:val="006C2F5D"/>
    <w:rsid w:val="006C4334"/>
    <w:rsid w:val="006C5478"/>
    <w:rsid w:val="006C57F5"/>
    <w:rsid w:val="006C5F08"/>
    <w:rsid w:val="006C6708"/>
    <w:rsid w:val="006D0399"/>
    <w:rsid w:val="006D04BA"/>
    <w:rsid w:val="006D0598"/>
    <w:rsid w:val="006D2917"/>
    <w:rsid w:val="006D3580"/>
    <w:rsid w:val="006D5DDF"/>
    <w:rsid w:val="006D6125"/>
    <w:rsid w:val="006D6CE7"/>
    <w:rsid w:val="006D79D1"/>
    <w:rsid w:val="006E0FB4"/>
    <w:rsid w:val="006E3729"/>
    <w:rsid w:val="006E4284"/>
    <w:rsid w:val="006E5292"/>
    <w:rsid w:val="006E6D09"/>
    <w:rsid w:val="006E7BAB"/>
    <w:rsid w:val="006E7F14"/>
    <w:rsid w:val="006F0CBE"/>
    <w:rsid w:val="006F3D9C"/>
    <w:rsid w:val="00700112"/>
    <w:rsid w:val="007006CD"/>
    <w:rsid w:val="0070089F"/>
    <w:rsid w:val="00700B1D"/>
    <w:rsid w:val="00706007"/>
    <w:rsid w:val="00706F99"/>
    <w:rsid w:val="00707FB5"/>
    <w:rsid w:val="007164ED"/>
    <w:rsid w:val="00721473"/>
    <w:rsid w:val="00722C11"/>
    <w:rsid w:val="00723046"/>
    <w:rsid w:val="00723A17"/>
    <w:rsid w:val="00725605"/>
    <w:rsid w:val="007264AA"/>
    <w:rsid w:val="00727A50"/>
    <w:rsid w:val="00731B7C"/>
    <w:rsid w:val="00737438"/>
    <w:rsid w:val="007375C7"/>
    <w:rsid w:val="00742E70"/>
    <w:rsid w:val="00743321"/>
    <w:rsid w:val="00743FA2"/>
    <w:rsid w:val="00747393"/>
    <w:rsid w:val="00750B1E"/>
    <w:rsid w:val="0075229B"/>
    <w:rsid w:val="007547B5"/>
    <w:rsid w:val="0075606B"/>
    <w:rsid w:val="00760668"/>
    <w:rsid w:val="007617F0"/>
    <w:rsid w:val="0076303A"/>
    <w:rsid w:val="007643A5"/>
    <w:rsid w:val="00765351"/>
    <w:rsid w:val="00766B77"/>
    <w:rsid w:val="00766F58"/>
    <w:rsid w:val="00771A04"/>
    <w:rsid w:val="00773FC3"/>
    <w:rsid w:val="00774DAC"/>
    <w:rsid w:val="007751BE"/>
    <w:rsid w:val="007761EA"/>
    <w:rsid w:val="00776574"/>
    <w:rsid w:val="007769FE"/>
    <w:rsid w:val="00777BAF"/>
    <w:rsid w:val="00777F48"/>
    <w:rsid w:val="00780C41"/>
    <w:rsid w:val="00780DC2"/>
    <w:rsid w:val="00780E73"/>
    <w:rsid w:val="007822B4"/>
    <w:rsid w:val="00783598"/>
    <w:rsid w:val="007849A1"/>
    <w:rsid w:val="007862FF"/>
    <w:rsid w:val="00787385"/>
    <w:rsid w:val="007906EB"/>
    <w:rsid w:val="00792A3C"/>
    <w:rsid w:val="00793311"/>
    <w:rsid w:val="007A4F54"/>
    <w:rsid w:val="007A59A7"/>
    <w:rsid w:val="007A7970"/>
    <w:rsid w:val="007B0910"/>
    <w:rsid w:val="007B29CE"/>
    <w:rsid w:val="007B4A2A"/>
    <w:rsid w:val="007B4DB8"/>
    <w:rsid w:val="007B7D1D"/>
    <w:rsid w:val="007C4713"/>
    <w:rsid w:val="007C5552"/>
    <w:rsid w:val="007D1878"/>
    <w:rsid w:val="007D1DB3"/>
    <w:rsid w:val="007D59D8"/>
    <w:rsid w:val="007D73AC"/>
    <w:rsid w:val="007E30DB"/>
    <w:rsid w:val="007E346B"/>
    <w:rsid w:val="007E3DD5"/>
    <w:rsid w:val="007E5C91"/>
    <w:rsid w:val="007E62E7"/>
    <w:rsid w:val="007E6A33"/>
    <w:rsid w:val="007E7550"/>
    <w:rsid w:val="007E761E"/>
    <w:rsid w:val="007F0E5C"/>
    <w:rsid w:val="007F1805"/>
    <w:rsid w:val="007F1D1E"/>
    <w:rsid w:val="007F21A1"/>
    <w:rsid w:val="007F3485"/>
    <w:rsid w:val="008042BD"/>
    <w:rsid w:val="0080673F"/>
    <w:rsid w:val="00807CE3"/>
    <w:rsid w:val="00813419"/>
    <w:rsid w:val="00814E34"/>
    <w:rsid w:val="008166B2"/>
    <w:rsid w:val="00817015"/>
    <w:rsid w:val="00820444"/>
    <w:rsid w:val="00821845"/>
    <w:rsid w:val="0082243B"/>
    <w:rsid w:val="00822DC9"/>
    <w:rsid w:val="00825A5C"/>
    <w:rsid w:val="00827BF1"/>
    <w:rsid w:val="00832377"/>
    <w:rsid w:val="00833D4F"/>
    <w:rsid w:val="008356A2"/>
    <w:rsid w:val="008360E0"/>
    <w:rsid w:val="00836758"/>
    <w:rsid w:val="00840437"/>
    <w:rsid w:val="00840833"/>
    <w:rsid w:val="00840ECB"/>
    <w:rsid w:val="0084146E"/>
    <w:rsid w:val="00841619"/>
    <w:rsid w:val="00842CDC"/>
    <w:rsid w:val="0084455C"/>
    <w:rsid w:val="00844A16"/>
    <w:rsid w:val="00845834"/>
    <w:rsid w:val="00851D8B"/>
    <w:rsid w:val="0085539D"/>
    <w:rsid w:val="00860BE4"/>
    <w:rsid w:val="00862137"/>
    <w:rsid w:val="00862301"/>
    <w:rsid w:val="008629D8"/>
    <w:rsid w:val="00862E3D"/>
    <w:rsid w:val="008630D4"/>
    <w:rsid w:val="00865A7A"/>
    <w:rsid w:val="00866034"/>
    <w:rsid w:val="008661DD"/>
    <w:rsid w:val="0087016A"/>
    <w:rsid w:val="00870589"/>
    <w:rsid w:val="00875BD8"/>
    <w:rsid w:val="008762C9"/>
    <w:rsid w:val="008770A9"/>
    <w:rsid w:val="008770E4"/>
    <w:rsid w:val="0087793D"/>
    <w:rsid w:val="0088004C"/>
    <w:rsid w:val="00880712"/>
    <w:rsid w:val="00880AD5"/>
    <w:rsid w:val="00881BD1"/>
    <w:rsid w:val="00884E78"/>
    <w:rsid w:val="0088743F"/>
    <w:rsid w:val="0088758F"/>
    <w:rsid w:val="00891587"/>
    <w:rsid w:val="00891E68"/>
    <w:rsid w:val="00892C5E"/>
    <w:rsid w:val="00893B26"/>
    <w:rsid w:val="00894073"/>
    <w:rsid w:val="00894F1D"/>
    <w:rsid w:val="00895575"/>
    <w:rsid w:val="00895D12"/>
    <w:rsid w:val="00896272"/>
    <w:rsid w:val="00897AED"/>
    <w:rsid w:val="008A0BFD"/>
    <w:rsid w:val="008A3D5C"/>
    <w:rsid w:val="008A6404"/>
    <w:rsid w:val="008A6AA2"/>
    <w:rsid w:val="008A6BBB"/>
    <w:rsid w:val="008A71A4"/>
    <w:rsid w:val="008A7B98"/>
    <w:rsid w:val="008B0652"/>
    <w:rsid w:val="008B21EE"/>
    <w:rsid w:val="008B4AD0"/>
    <w:rsid w:val="008B56B1"/>
    <w:rsid w:val="008B71E2"/>
    <w:rsid w:val="008B7E69"/>
    <w:rsid w:val="008C04DB"/>
    <w:rsid w:val="008C1204"/>
    <w:rsid w:val="008C1375"/>
    <w:rsid w:val="008C1799"/>
    <w:rsid w:val="008C2D4D"/>
    <w:rsid w:val="008C41FF"/>
    <w:rsid w:val="008C4747"/>
    <w:rsid w:val="008C58BA"/>
    <w:rsid w:val="008C5C75"/>
    <w:rsid w:val="008C78E6"/>
    <w:rsid w:val="008D06E1"/>
    <w:rsid w:val="008D0C5B"/>
    <w:rsid w:val="008D0EEC"/>
    <w:rsid w:val="008D2282"/>
    <w:rsid w:val="008D2B07"/>
    <w:rsid w:val="008D3F22"/>
    <w:rsid w:val="008D66FF"/>
    <w:rsid w:val="008E09CD"/>
    <w:rsid w:val="008E2A40"/>
    <w:rsid w:val="008E53A1"/>
    <w:rsid w:val="008E6CB0"/>
    <w:rsid w:val="008E7BCD"/>
    <w:rsid w:val="008F0EE8"/>
    <w:rsid w:val="008F1960"/>
    <w:rsid w:val="008F261E"/>
    <w:rsid w:val="008F3E42"/>
    <w:rsid w:val="008F52F6"/>
    <w:rsid w:val="008F751A"/>
    <w:rsid w:val="00900549"/>
    <w:rsid w:val="00901078"/>
    <w:rsid w:val="00905297"/>
    <w:rsid w:val="00905636"/>
    <w:rsid w:val="0091054E"/>
    <w:rsid w:val="009107C1"/>
    <w:rsid w:val="00911141"/>
    <w:rsid w:val="00913429"/>
    <w:rsid w:val="0091400E"/>
    <w:rsid w:val="009166D2"/>
    <w:rsid w:val="00916C25"/>
    <w:rsid w:val="00920E25"/>
    <w:rsid w:val="00922046"/>
    <w:rsid w:val="00922472"/>
    <w:rsid w:val="009249A8"/>
    <w:rsid w:val="00924D77"/>
    <w:rsid w:val="00925157"/>
    <w:rsid w:val="009260AD"/>
    <w:rsid w:val="00926495"/>
    <w:rsid w:val="00927563"/>
    <w:rsid w:val="0093125F"/>
    <w:rsid w:val="00931DF2"/>
    <w:rsid w:val="00932DCB"/>
    <w:rsid w:val="00933276"/>
    <w:rsid w:val="00935057"/>
    <w:rsid w:val="00935CA3"/>
    <w:rsid w:val="00936C35"/>
    <w:rsid w:val="00936F54"/>
    <w:rsid w:val="0094071B"/>
    <w:rsid w:val="0094450D"/>
    <w:rsid w:val="00944C48"/>
    <w:rsid w:val="00951569"/>
    <w:rsid w:val="009515B0"/>
    <w:rsid w:val="00952868"/>
    <w:rsid w:val="00952BE3"/>
    <w:rsid w:val="0095412C"/>
    <w:rsid w:val="00960AAA"/>
    <w:rsid w:val="00960D4A"/>
    <w:rsid w:val="00963281"/>
    <w:rsid w:val="00966553"/>
    <w:rsid w:val="00966D35"/>
    <w:rsid w:val="00967CFE"/>
    <w:rsid w:val="00970302"/>
    <w:rsid w:val="0097230B"/>
    <w:rsid w:val="0097297A"/>
    <w:rsid w:val="00975A31"/>
    <w:rsid w:val="00976E50"/>
    <w:rsid w:val="00981B5D"/>
    <w:rsid w:val="00981E80"/>
    <w:rsid w:val="009863A2"/>
    <w:rsid w:val="00987C05"/>
    <w:rsid w:val="00991BFB"/>
    <w:rsid w:val="00992A4D"/>
    <w:rsid w:val="009931AE"/>
    <w:rsid w:val="00995F82"/>
    <w:rsid w:val="009A06D9"/>
    <w:rsid w:val="009A0893"/>
    <w:rsid w:val="009A175C"/>
    <w:rsid w:val="009A24EE"/>
    <w:rsid w:val="009A2FDB"/>
    <w:rsid w:val="009A4581"/>
    <w:rsid w:val="009A5E71"/>
    <w:rsid w:val="009A691A"/>
    <w:rsid w:val="009A72F0"/>
    <w:rsid w:val="009A74E3"/>
    <w:rsid w:val="009A7C32"/>
    <w:rsid w:val="009B1BFD"/>
    <w:rsid w:val="009B5C79"/>
    <w:rsid w:val="009B643E"/>
    <w:rsid w:val="009B669D"/>
    <w:rsid w:val="009C046C"/>
    <w:rsid w:val="009C067D"/>
    <w:rsid w:val="009C20FB"/>
    <w:rsid w:val="009C3C9E"/>
    <w:rsid w:val="009C3EA0"/>
    <w:rsid w:val="009C451B"/>
    <w:rsid w:val="009D3A3A"/>
    <w:rsid w:val="009D5611"/>
    <w:rsid w:val="009D6AC0"/>
    <w:rsid w:val="009D6ED8"/>
    <w:rsid w:val="009D7CD1"/>
    <w:rsid w:val="009E045A"/>
    <w:rsid w:val="009E3DFF"/>
    <w:rsid w:val="009F296B"/>
    <w:rsid w:val="009F4239"/>
    <w:rsid w:val="009F49C2"/>
    <w:rsid w:val="009F5EA4"/>
    <w:rsid w:val="009F643A"/>
    <w:rsid w:val="00A0327B"/>
    <w:rsid w:val="00A0355A"/>
    <w:rsid w:val="00A03C55"/>
    <w:rsid w:val="00A064F1"/>
    <w:rsid w:val="00A0694B"/>
    <w:rsid w:val="00A0722C"/>
    <w:rsid w:val="00A07ADA"/>
    <w:rsid w:val="00A115E4"/>
    <w:rsid w:val="00A11F62"/>
    <w:rsid w:val="00A13E41"/>
    <w:rsid w:val="00A202E7"/>
    <w:rsid w:val="00A2463A"/>
    <w:rsid w:val="00A2677F"/>
    <w:rsid w:val="00A2700F"/>
    <w:rsid w:val="00A271EF"/>
    <w:rsid w:val="00A27583"/>
    <w:rsid w:val="00A2784A"/>
    <w:rsid w:val="00A30A93"/>
    <w:rsid w:val="00A34C29"/>
    <w:rsid w:val="00A3564C"/>
    <w:rsid w:val="00A41165"/>
    <w:rsid w:val="00A41469"/>
    <w:rsid w:val="00A41E25"/>
    <w:rsid w:val="00A42B76"/>
    <w:rsid w:val="00A44D2F"/>
    <w:rsid w:val="00A450D8"/>
    <w:rsid w:val="00A4682C"/>
    <w:rsid w:val="00A517DC"/>
    <w:rsid w:val="00A5221D"/>
    <w:rsid w:val="00A546E1"/>
    <w:rsid w:val="00A54E7D"/>
    <w:rsid w:val="00A5541E"/>
    <w:rsid w:val="00A56BA0"/>
    <w:rsid w:val="00A60C9D"/>
    <w:rsid w:val="00A6173B"/>
    <w:rsid w:val="00A6669B"/>
    <w:rsid w:val="00A703D9"/>
    <w:rsid w:val="00A705BC"/>
    <w:rsid w:val="00A722BF"/>
    <w:rsid w:val="00A727E0"/>
    <w:rsid w:val="00A72E45"/>
    <w:rsid w:val="00A76DAE"/>
    <w:rsid w:val="00A816ED"/>
    <w:rsid w:val="00A83A25"/>
    <w:rsid w:val="00A86128"/>
    <w:rsid w:val="00A900CC"/>
    <w:rsid w:val="00A91424"/>
    <w:rsid w:val="00A923A3"/>
    <w:rsid w:val="00A92AD7"/>
    <w:rsid w:val="00A9423D"/>
    <w:rsid w:val="00A94482"/>
    <w:rsid w:val="00A94965"/>
    <w:rsid w:val="00A95649"/>
    <w:rsid w:val="00A97D65"/>
    <w:rsid w:val="00AA12F2"/>
    <w:rsid w:val="00AA28AC"/>
    <w:rsid w:val="00AA55EA"/>
    <w:rsid w:val="00AB01DB"/>
    <w:rsid w:val="00AB2701"/>
    <w:rsid w:val="00AB33AD"/>
    <w:rsid w:val="00AB38D5"/>
    <w:rsid w:val="00AB3C90"/>
    <w:rsid w:val="00AB4526"/>
    <w:rsid w:val="00AB59B6"/>
    <w:rsid w:val="00AB654E"/>
    <w:rsid w:val="00AB67A5"/>
    <w:rsid w:val="00AC0CFD"/>
    <w:rsid w:val="00AC4194"/>
    <w:rsid w:val="00AD0AB5"/>
    <w:rsid w:val="00AD0FFB"/>
    <w:rsid w:val="00AD16E0"/>
    <w:rsid w:val="00AD1A56"/>
    <w:rsid w:val="00AD2FF6"/>
    <w:rsid w:val="00AE0080"/>
    <w:rsid w:val="00AE07B2"/>
    <w:rsid w:val="00AE1CB1"/>
    <w:rsid w:val="00AE3F0C"/>
    <w:rsid w:val="00AE53EF"/>
    <w:rsid w:val="00AF1764"/>
    <w:rsid w:val="00AF3237"/>
    <w:rsid w:val="00B002A3"/>
    <w:rsid w:val="00B03081"/>
    <w:rsid w:val="00B05730"/>
    <w:rsid w:val="00B06857"/>
    <w:rsid w:val="00B06D94"/>
    <w:rsid w:val="00B075E7"/>
    <w:rsid w:val="00B07F83"/>
    <w:rsid w:val="00B117B3"/>
    <w:rsid w:val="00B12928"/>
    <w:rsid w:val="00B12FDF"/>
    <w:rsid w:val="00B13399"/>
    <w:rsid w:val="00B13DE6"/>
    <w:rsid w:val="00B14FF7"/>
    <w:rsid w:val="00B16EF1"/>
    <w:rsid w:val="00B210EC"/>
    <w:rsid w:val="00B21271"/>
    <w:rsid w:val="00B24973"/>
    <w:rsid w:val="00B25D58"/>
    <w:rsid w:val="00B338BD"/>
    <w:rsid w:val="00B33E32"/>
    <w:rsid w:val="00B36587"/>
    <w:rsid w:val="00B40C78"/>
    <w:rsid w:val="00B40FCC"/>
    <w:rsid w:val="00B428E0"/>
    <w:rsid w:val="00B42A9B"/>
    <w:rsid w:val="00B42B49"/>
    <w:rsid w:val="00B47BF2"/>
    <w:rsid w:val="00B51F1F"/>
    <w:rsid w:val="00B5226F"/>
    <w:rsid w:val="00B5798C"/>
    <w:rsid w:val="00B6209E"/>
    <w:rsid w:val="00B63E89"/>
    <w:rsid w:val="00B63F7A"/>
    <w:rsid w:val="00B640E2"/>
    <w:rsid w:val="00B64204"/>
    <w:rsid w:val="00B6431C"/>
    <w:rsid w:val="00B64734"/>
    <w:rsid w:val="00B70556"/>
    <w:rsid w:val="00B70B15"/>
    <w:rsid w:val="00B71B2F"/>
    <w:rsid w:val="00B722FA"/>
    <w:rsid w:val="00B80812"/>
    <w:rsid w:val="00B808EF"/>
    <w:rsid w:val="00B80B73"/>
    <w:rsid w:val="00B9074E"/>
    <w:rsid w:val="00B90F67"/>
    <w:rsid w:val="00B91618"/>
    <w:rsid w:val="00B91D29"/>
    <w:rsid w:val="00B927D3"/>
    <w:rsid w:val="00B92D00"/>
    <w:rsid w:val="00B93B0D"/>
    <w:rsid w:val="00B95499"/>
    <w:rsid w:val="00BA0361"/>
    <w:rsid w:val="00BA15D6"/>
    <w:rsid w:val="00BA24D5"/>
    <w:rsid w:val="00BA30D5"/>
    <w:rsid w:val="00BA3576"/>
    <w:rsid w:val="00BA6033"/>
    <w:rsid w:val="00BB1D64"/>
    <w:rsid w:val="00BB2D1B"/>
    <w:rsid w:val="00BB3EDD"/>
    <w:rsid w:val="00BB4748"/>
    <w:rsid w:val="00BB6A9A"/>
    <w:rsid w:val="00BC19DD"/>
    <w:rsid w:val="00BC1A45"/>
    <w:rsid w:val="00BC2A1E"/>
    <w:rsid w:val="00BC326C"/>
    <w:rsid w:val="00BC4828"/>
    <w:rsid w:val="00BC5653"/>
    <w:rsid w:val="00BC6786"/>
    <w:rsid w:val="00BD06B5"/>
    <w:rsid w:val="00BD0E17"/>
    <w:rsid w:val="00BD275C"/>
    <w:rsid w:val="00BD34C1"/>
    <w:rsid w:val="00BD4EDE"/>
    <w:rsid w:val="00BD574D"/>
    <w:rsid w:val="00BD5C47"/>
    <w:rsid w:val="00BD5E95"/>
    <w:rsid w:val="00BD73A4"/>
    <w:rsid w:val="00BD743B"/>
    <w:rsid w:val="00BE0863"/>
    <w:rsid w:val="00BE0AD1"/>
    <w:rsid w:val="00BE50EC"/>
    <w:rsid w:val="00BE547D"/>
    <w:rsid w:val="00BE6050"/>
    <w:rsid w:val="00BF213D"/>
    <w:rsid w:val="00BF3D85"/>
    <w:rsid w:val="00BF65CC"/>
    <w:rsid w:val="00BF7948"/>
    <w:rsid w:val="00C00838"/>
    <w:rsid w:val="00C01035"/>
    <w:rsid w:val="00C0226F"/>
    <w:rsid w:val="00C02385"/>
    <w:rsid w:val="00C02427"/>
    <w:rsid w:val="00C038F2"/>
    <w:rsid w:val="00C045FE"/>
    <w:rsid w:val="00C07FA5"/>
    <w:rsid w:val="00C11A04"/>
    <w:rsid w:val="00C125A9"/>
    <w:rsid w:val="00C131BB"/>
    <w:rsid w:val="00C13285"/>
    <w:rsid w:val="00C16857"/>
    <w:rsid w:val="00C16B22"/>
    <w:rsid w:val="00C16F0E"/>
    <w:rsid w:val="00C20F54"/>
    <w:rsid w:val="00C21ED7"/>
    <w:rsid w:val="00C2265B"/>
    <w:rsid w:val="00C23078"/>
    <w:rsid w:val="00C2609B"/>
    <w:rsid w:val="00C30826"/>
    <w:rsid w:val="00C30E14"/>
    <w:rsid w:val="00C31548"/>
    <w:rsid w:val="00C31C16"/>
    <w:rsid w:val="00C36469"/>
    <w:rsid w:val="00C42423"/>
    <w:rsid w:val="00C42C59"/>
    <w:rsid w:val="00C45C16"/>
    <w:rsid w:val="00C45C38"/>
    <w:rsid w:val="00C47FC3"/>
    <w:rsid w:val="00C5099C"/>
    <w:rsid w:val="00C50CA6"/>
    <w:rsid w:val="00C5150E"/>
    <w:rsid w:val="00C52ED5"/>
    <w:rsid w:val="00C55D3C"/>
    <w:rsid w:val="00C5731B"/>
    <w:rsid w:val="00C60356"/>
    <w:rsid w:val="00C6062C"/>
    <w:rsid w:val="00C71CCE"/>
    <w:rsid w:val="00C733E4"/>
    <w:rsid w:val="00C75A44"/>
    <w:rsid w:val="00C75CF5"/>
    <w:rsid w:val="00C75ED5"/>
    <w:rsid w:val="00C760DD"/>
    <w:rsid w:val="00C77832"/>
    <w:rsid w:val="00C77B1B"/>
    <w:rsid w:val="00C848CB"/>
    <w:rsid w:val="00C8625A"/>
    <w:rsid w:val="00C8717D"/>
    <w:rsid w:val="00C87679"/>
    <w:rsid w:val="00C910FD"/>
    <w:rsid w:val="00C93F80"/>
    <w:rsid w:val="00C94C8D"/>
    <w:rsid w:val="00C94CEB"/>
    <w:rsid w:val="00C951ED"/>
    <w:rsid w:val="00C952C8"/>
    <w:rsid w:val="00C957D8"/>
    <w:rsid w:val="00C95B2C"/>
    <w:rsid w:val="00C9622E"/>
    <w:rsid w:val="00C97B3F"/>
    <w:rsid w:val="00CA0353"/>
    <w:rsid w:val="00CA0ED5"/>
    <w:rsid w:val="00CA3C1B"/>
    <w:rsid w:val="00CA4FE4"/>
    <w:rsid w:val="00CA5FE0"/>
    <w:rsid w:val="00CB08A4"/>
    <w:rsid w:val="00CB122E"/>
    <w:rsid w:val="00CB12BD"/>
    <w:rsid w:val="00CB33CF"/>
    <w:rsid w:val="00CB346A"/>
    <w:rsid w:val="00CB4376"/>
    <w:rsid w:val="00CB574C"/>
    <w:rsid w:val="00CB7118"/>
    <w:rsid w:val="00CB74E0"/>
    <w:rsid w:val="00CB7AC1"/>
    <w:rsid w:val="00CC2148"/>
    <w:rsid w:val="00CC367D"/>
    <w:rsid w:val="00CD14F2"/>
    <w:rsid w:val="00CD4306"/>
    <w:rsid w:val="00CD5C66"/>
    <w:rsid w:val="00CD63CE"/>
    <w:rsid w:val="00CD6A21"/>
    <w:rsid w:val="00CD6B8A"/>
    <w:rsid w:val="00CD71C4"/>
    <w:rsid w:val="00CE23D5"/>
    <w:rsid w:val="00CE6DA2"/>
    <w:rsid w:val="00CE72AA"/>
    <w:rsid w:val="00CE777B"/>
    <w:rsid w:val="00CF015B"/>
    <w:rsid w:val="00CF49B3"/>
    <w:rsid w:val="00CF5BB6"/>
    <w:rsid w:val="00CF66B6"/>
    <w:rsid w:val="00D00E1B"/>
    <w:rsid w:val="00D04409"/>
    <w:rsid w:val="00D06BF0"/>
    <w:rsid w:val="00D0734B"/>
    <w:rsid w:val="00D075FA"/>
    <w:rsid w:val="00D11995"/>
    <w:rsid w:val="00D1501D"/>
    <w:rsid w:val="00D16BEC"/>
    <w:rsid w:val="00D16D60"/>
    <w:rsid w:val="00D1708A"/>
    <w:rsid w:val="00D22887"/>
    <w:rsid w:val="00D30607"/>
    <w:rsid w:val="00D31B3A"/>
    <w:rsid w:val="00D40071"/>
    <w:rsid w:val="00D42A89"/>
    <w:rsid w:val="00D453F5"/>
    <w:rsid w:val="00D46C88"/>
    <w:rsid w:val="00D476B6"/>
    <w:rsid w:val="00D47914"/>
    <w:rsid w:val="00D51F94"/>
    <w:rsid w:val="00D538B4"/>
    <w:rsid w:val="00D54B0A"/>
    <w:rsid w:val="00D57C64"/>
    <w:rsid w:val="00D61C20"/>
    <w:rsid w:val="00D656FA"/>
    <w:rsid w:val="00D70173"/>
    <w:rsid w:val="00D72DDF"/>
    <w:rsid w:val="00D77177"/>
    <w:rsid w:val="00D779FF"/>
    <w:rsid w:val="00D77B31"/>
    <w:rsid w:val="00D80757"/>
    <w:rsid w:val="00D81DE3"/>
    <w:rsid w:val="00D82970"/>
    <w:rsid w:val="00D857D8"/>
    <w:rsid w:val="00D85F4B"/>
    <w:rsid w:val="00D91CDE"/>
    <w:rsid w:val="00D969F4"/>
    <w:rsid w:val="00D96A3E"/>
    <w:rsid w:val="00DA1017"/>
    <w:rsid w:val="00DA1BBD"/>
    <w:rsid w:val="00DA3A99"/>
    <w:rsid w:val="00DA517B"/>
    <w:rsid w:val="00DB08DF"/>
    <w:rsid w:val="00DB4045"/>
    <w:rsid w:val="00DB49D0"/>
    <w:rsid w:val="00DB6C22"/>
    <w:rsid w:val="00DB6E8F"/>
    <w:rsid w:val="00DC214D"/>
    <w:rsid w:val="00DC3CD6"/>
    <w:rsid w:val="00DC4B1E"/>
    <w:rsid w:val="00DC4F81"/>
    <w:rsid w:val="00DD07BD"/>
    <w:rsid w:val="00DD0F55"/>
    <w:rsid w:val="00DD2DA8"/>
    <w:rsid w:val="00DD6981"/>
    <w:rsid w:val="00DD70AA"/>
    <w:rsid w:val="00DD7CCB"/>
    <w:rsid w:val="00DE0488"/>
    <w:rsid w:val="00DE069C"/>
    <w:rsid w:val="00DE0CB9"/>
    <w:rsid w:val="00DE3CD9"/>
    <w:rsid w:val="00DF02BB"/>
    <w:rsid w:val="00DF1A7D"/>
    <w:rsid w:val="00DF45A1"/>
    <w:rsid w:val="00DF627D"/>
    <w:rsid w:val="00DF6B9E"/>
    <w:rsid w:val="00DF7EA8"/>
    <w:rsid w:val="00E00785"/>
    <w:rsid w:val="00E00EA7"/>
    <w:rsid w:val="00E01663"/>
    <w:rsid w:val="00E01E02"/>
    <w:rsid w:val="00E021FD"/>
    <w:rsid w:val="00E023DA"/>
    <w:rsid w:val="00E03F39"/>
    <w:rsid w:val="00E04E0A"/>
    <w:rsid w:val="00E077DE"/>
    <w:rsid w:val="00E1447D"/>
    <w:rsid w:val="00E155E7"/>
    <w:rsid w:val="00E170E8"/>
    <w:rsid w:val="00E2148B"/>
    <w:rsid w:val="00E22AB8"/>
    <w:rsid w:val="00E238CA"/>
    <w:rsid w:val="00E25A40"/>
    <w:rsid w:val="00E274DC"/>
    <w:rsid w:val="00E277AB"/>
    <w:rsid w:val="00E27FCD"/>
    <w:rsid w:val="00E310DB"/>
    <w:rsid w:val="00E333C6"/>
    <w:rsid w:val="00E3381D"/>
    <w:rsid w:val="00E33FA6"/>
    <w:rsid w:val="00E3424D"/>
    <w:rsid w:val="00E36A84"/>
    <w:rsid w:val="00E37579"/>
    <w:rsid w:val="00E37B99"/>
    <w:rsid w:val="00E42B0A"/>
    <w:rsid w:val="00E52BDA"/>
    <w:rsid w:val="00E5362C"/>
    <w:rsid w:val="00E55E32"/>
    <w:rsid w:val="00E55F13"/>
    <w:rsid w:val="00E565A1"/>
    <w:rsid w:val="00E56979"/>
    <w:rsid w:val="00E60BAC"/>
    <w:rsid w:val="00E63124"/>
    <w:rsid w:val="00E652C6"/>
    <w:rsid w:val="00E6544F"/>
    <w:rsid w:val="00E66CD4"/>
    <w:rsid w:val="00E67FE6"/>
    <w:rsid w:val="00E7237D"/>
    <w:rsid w:val="00E734BC"/>
    <w:rsid w:val="00E738B4"/>
    <w:rsid w:val="00E74548"/>
    <w:rsid w:val="00E74C5E"/>
    <w:rsid w:val="00E74F6A"/>
    <w:rsid w:val="00E75307"/>
    <w:rsid w:val="00E76864"/>
    <w:rsid w:val="00E774AC"/>
    <w:rsid w:val="00E84D3D"/>
    <w:rsid w:val="00E87DBB"/>
    <w:rsid w:val="00E902A3"/>
    <w:rsid w:val="00E93657"/>
    <w:rsid w:val="00E958AC"/>
    <w:rsid w:val="00EA3A05"/>
    <w:rsid w:val="00EA3A3D"/>
    <w:rsid w:val="00EA5E04"/>
    <w:rsid w:val="00EA5E34"/>
    <w:rsid w:val="00EA612C"/>
    <w:rsid w:val="00EA72F9"/>
    <w:rsid w:val="00EB0D16"/>
    <w:rsid w:val="00EB53FB"/>
    <w:rsid w:val="00EB7844"/>
    <w:rsid w:val="00EC0667"/>
    <w:rsid w:val="00EC5271"/>
    <w:rsid w:val="00EC620E"/>
    <w:rsid w:val="00EC796E"/>
    <w:rsid w:val="00ED29C8"/>
    <w:rsid w:val="00ED440A"/>
    <w:rsid w:val="00ED5CE7"/>
    <w:rsid w:val="00ED6360"/>
    <w:rsid w:val="00ED6CFD"/>
    <w:rsid w:val="00ED7E30"/>
    <w:rsid w:val="00EE3153"/>
    <w:rsid w:val="00EE6B6E"/>
    <w:rsid w:val="00EE6E53"/>
    <w:rsid w:val="00EF194A"/>
    <w:rsid w:val="00EF1C8D"/>
    <w:rsid w:val="00EF1EB3"/>
    <w:rsid w:val="00EF279A"/>
    <w:rsid w:val="00EF415F"/>
    <w:rsid w:val="00EF5174"/>
    <w:rsid w:val="00EF5A35"/>
    <w:rsid w:val="00EF73F2"/>
    <w:rsid w:val="00EF7D56"/>
    <w:rsid w:val="00F04F21"/>
    <w:rsid w:val="00F06FD6"/>
    <w:rsid w:val="00F07987"/>
    <w:rsid w:val="00F122F7"/>
    <w:rsid w:val="00F13E54"/>
    <w:rsid w:val="00F14D53"/>
    <w:rsid w:val="00F14D88"/>
    <w:rsid w:val="00F150FE"/>
    <w:rsid w:val="00F1518A"/>
    <w:rsid w:val="00F20B77"/>
    <w:rsid w:val="00F21580"/>
    <w:rsid w:val="00F24771"/>
    <w:rsid w:val="00F250BA"/>
    <w:rsid w:val="00F25DD4"/>
    <w:rsid w:val="00F25E22"/>
    <w:rsid w:val="00F2693B"/>
    <w:rsid w:val="00F26944"/>
    <w:rsid w:val="00F26B88"/>
    <w:rsid w:val="00F30DF3"/>
    <w:rsid w:val="00F34322"/>
    <w:rsid w:val="00F34A69"/>
    <w:rsid w:val="00F372E7"/>
    <w:rsid w:val="00F40305"/>
    <w:rsid w:val="00F43164"/>
    <w:rsid w:val="00F44186"/>
    <w:rsid w:val="00F44C48"/>
    <w:rsid w:val="00F459A9"/>
    <w:rsid w:val="00F46484"/>
    <w:rsid w:val="00F50482"/>
    <w:rsid w:val="00F5106A"/>
    <w:rsid w:val="00F52035"/>
    <w:rsid w:val="00F56B7B"/>
    <w:rsid w:val="00F61037"/>
    <w:rsid w:val="00F61E96"/>
    <w:rsid w:val="00F61F48"/>
    <w:rsid w:val="00F6241D"/>
    <w:rsid w:val="00F6332B"/>
    <w:rsid w:val="00F64318"/>
    <w:rsid w:val="00F64AA0"/>
    <w:rsid w:val="00F64CEA"/>
    <w:rsid w:val="00F65EBA"/>
    <w:rsid w:val="00F679A4"/>
    <w:rsid w:val="00F716F7"/>
    <w:rsid w:val="00F7384C"/>
    <w:rsid w:val="00F73B41"/>
    <w:rsid w:val="00F73DD1"/>
    <w:rsid w:val="00F73DED"/>
    <w:rsid w:val="00F744D6"/>
    <w:rsid w:val="00F74CC4"/>
    <w:rsid w:val="00F7549A"/>
    <w:rsid w:val="00F76B85"/>
    <w:rsid w:val="00F829CC"/>
    <w:rsid w:val="00F82ED8"/>
    <w:rsid w:val="00F83275"/>
    <w:rsid w:val="00F84646"/>
    <w:rsid w:val="00F85BFB"/>
    <w:rsid w:val="00F9185E"/>
    <w:rsid w:val="00F94E49"/>
    <w:rsid w:val="00F9674C"/>
    <w:rsid w:val="00F96A24"/>
    <w:rsid w:val="00F96E77"/>
    <w:rsid w:val="00F97DBB"/>
    <w:rsid w:val="00FA07AD"/>
    <w:rsid w:val="00FA0D72"/>
    <w:rsid w:val="00FA33A0"/>
    <w:rsid w:val="00FA5661"/>
    <w:rsid w:val="00FA7891"/>
    <w:rsid w:val="00FB0E05"/>
    <w:rsid w:val="00FB167E"/>
    <w:rsid w:val="00FB39AD"/>
    <w:rsid w:val="00FB7494"/>
    <w:rsid w:val="00FC2BDC"/>
    <w:rsid w:val="00FC33C2"/>
    <w:rsid w:val="00FD4ABA"/>
    <w:rsid w:val="00FD6693"/>
    <w:rsid w:val="00FD67DD"/>
    <w:rsid w:val="00FD6A48"/>
    <w:rsid w:val="00FD6A98"/>
    <w:rsid w:val="00FE1320"/>
    <w:rsid w:val="00FE484D"/>
    <w:rsid w:val="00FE4873"/>
    <w:rsid w:val="00FE5BBA"/>
    <w:rsid w:val="00FE6EF9"/>
    <w:rsid w:val="00FE78D8"/>
    <w:rsid w:val="00FF3930"/>
    <w:rsid w:val="00FF4E36"/>
    <w:rsid w:val="00FF518B"/>
    <w:rsid w:val="07557EF3"/>
    <w:rsid w:val="08667FD1"/>
    <w:rsid w:val="0C87482E"/>
    <w:rsid w:val="0CC07FF2"/>
    <w:rsid w:val="14C20F56"/>
    <w:rsid w:val="151E3175"/>
    <w:rsid w:val="1ACD2483"/>
    <w:rsid w:val="1BB0738D"/>
    <w:rsid w:val="20E0672C"/>
    <w:rsid w:val="26DD4084"/>
    <w:rsid w:val="28CB494E"/>
    <w:rsid w:val="2FEA1CF9"/>
    <w:rsid w:val="310215C4"/>
    <w:rsid w:val="32492D6D"/>
    <w:rsid w:val="352716CF"/>
    <w:rsid w:val="41D16811"/>
    <w:rsid w:val="42EE62D8"/>
    <w:rsid w:val="44782C4B"/>
    <w:rsid w:val="497865B4"/>
    <w:rsid w:val="5BC14430"/>
    <w:rsid w:val="5D7D1603"/>
    <w:rsid w:val="5EC01831"/>
    <w:rsid w:val="5F884B75"/>
    <w:rsid w:val="628D293E"/>
    <w:rsid w:val="6AF52086"/>
    <w:rsid w:val="6B8907BF"/>
    <w:rsid w:val="6E857891"/>
    <w:rsid w:val="74C652C4"/>
    <w:rsid w:val="7DFE0AD4"/>
    <w:rsid w:val="7E217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1B3B4E"/>
  <w15:docId w15:val="{5516AED3-F91A-41E8-B6B7-2C61713C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header" w:qFormat="1"/>
    <w:lsdException w:name="footer" w:qFormat="1"/>
    <w:lsdException w:name="caption" w:semiHidden="1" w:unhideWhenUsed="1" w:qFormat="1"/>
    <w:lsdException w:name="page number"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Subtitle" w:qFormat="1"/>
    <w:lsdException w:name="Salutation"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Lines="50" w:before="156" w:afterLines="50" w:after="156" w:line="520" w:lineRule="exact"/>
      <w:jc w:val="left"/>
      <w:outlineLvl w:val="1"/>
    </w:pPr>
    <w:rPr>
      <w:rFonts w:ascii="仿宋_GB2312" w:eastAsia="仿宋_GB2312" w:hAnsi="Arial"/>
      <w:b/>
      <w:bCs/>
      <w:sz w:val="30"/>
      <w:szCs w:val="30"/>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qFormat/>
    <w:rPr>
      <w:rFonts w:ascii="仿宋_GB2312" w:eastAsia="仿宋_GB2312"/>
      <w:sz w:val="30"/>
      <w:szCs w:val="30"/>
    </w:rPr>
  </w:style>
  <w:style w:type="paragraph" w:styleId="31">
    <w:name w:val="Body Text 3"/>
    <w:basedOn w:val="a"/>
    <w:qFormat/>
    <w:pPr>
      <w:spacing w:line="400" w:lineRule="exact"/>
    </w:pPr>
    <w:rPr>
      <w:rFonts w:eastAsia="黑体"/>
      <w:sz w:val="36"/>
    </w:rPr>
  </w:style>
  <w:style w:type="paragraph" w:styleId="a4">
    <w:name w:val="Closing"/>
    <w:basedOn w:val="a"/>
    <w:qFormat/>
    <w:pPr>
      <w:ind w:leftChars="2100" w:left="100"/>
    </w:pPr>
    <w:rPr>
      <w:rFonts w:ascii="仿宋_GB2312" w:eastAsia="仿宋_GB2312"/>
      <w:sz w:val="30"/>
      <w:szCs w:val="30"/>
    </w:rPr>
  </w:style>
  <w:style w:type="paragraph" w:styleId="a5">
    <w:name w:val="Body Text"/>
    <w:basedOn w:val="a"/>
    <w:qFormat/>
    <w:pPr>
      <w:spacing w:line="460" w:lineRule="exact"/>
    </w:pPr>
    <w:rPr>
      <w:rFonts w:eastAsia="仿宋_GB2312"/>
      <w:sz w:val="30"/>
    </w:rPr>
  </w:style>
  <w:style w:type="paragraph" w:styleId="a6">
    <w:name w:val="Body Text Indent"/>
    <w:basedOn w:val="a"/>
    <w:qFormat/>
    <w:pPr>
      <w:spacing w:after="120"/>
      <w:ind w:leftChars="200" w:left="420"/>
    </w:pPr>
  </w:style>
  <w:style w:type="paragraph" w:styleId="a7">
    <w:name w:val="Date"/>
    <w:basedOn w:val="a"/>
    <w:next w:val="a"/>
    <w:qFormat/>
    <w:pPr>
      <w:ind w:leftChars="2500" w:left="100"/>
    </w:pPr>
    <w:rPr>
      <w:sz w:val="24"/>
    </w:rPr>
  </w:style>
  <w:style w:type="paragraph" w:styleId="21">
    <w:name w:val="Body Text Indent 2"/>
    <w:basedOn w:val="a"/>
    <w:qFormat/>
    <w:pPr>
      <w:spacing w:after="120" w:line="480" w:lineRule="auto"/>
      <w:ind w:leftChars="200" w:left="420"/>
    </w:pPr>
  </w:style>
  <w:style w:type="paragraph" w:styleId="a8">
    <w:name w:val="Balloon Text"/>
    <w:basedOn w:val="a"/>
    <w:semiHidden/>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32">
    <w:name w:val="Body Text Indent 3"/>
    <w:basedOn w:val="a"/>
    <w:qFormat/>
    <w:pPr>
      <w:spacing w:after="120"/>
      <w:ind w:leftChars="200" w:left="420"/>
    </w:pPr>
    <w:rPr>
      <w:sz w:val="16"/>
      <w:szCs w:val="16"/>
    </w:rPr>
  </w:style>
  <w:style w:type="paragraph" w:styleId="22">
    <w:name w:val="Body Text 2"/>
    <w:basedOn w:val="a"/>
    <w:qFormat/>
    <w:pPr>
      <w:widowControl/>
      <w:jc w:val="left"/>
    </w:pPr>
    <w:rPr>
      <w:rFonts w:ascii="宋体" w:hAnsi="宋体"/>
      <w:kern w:val="0"/>
    </w:rPr>
  </w:style>
  <w:style w:type="paragraph" w:styleId="ad">
    <w:name w:val="Normal (Web)"/>
    <w:basedOn w:val="a"/>
    <w:qFormat/>
    <w:pPr>
      <w:spacing w:beforeAutospacing="1" w:afterAutospacing="1"/>
      <w:jc w:val="left"/>
    </w:pPr>
    <w:rPr>
      <w:rFonts w:ascii="Calibri" w:hAnsi="Calibri"/>
      <w:kern w:val="0"/>
      <w:sz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rFonts w:cs="Times New Roman"/>
      <w:b/>
    </w:rPr>
  </w:style>
  <w:style w:type="character" w:styleId="af0">
    <w:name w:val="page number"/>
    <w:basedOn w:val="a0"/>
    <w:qFormat/>
  </w:style>
  <w:style w:type="character" w:styleId="af1">
    <w:name w:val="Hyperlink"/>
    <w:qFormat/>
    <w:rPr>
      <w:color w:val="0000FF"/>
      <w:u w:val="single"/>
    </w:rPr>
  </w:style>
  <w:style w:type="character" w:customStyle="1" w:styleId="10">
    <w:name w:val="标题 1 字符"/>
    <w:link w:val="1"/>
    <w:qFormat/>
    <w:rPr>
      <w:rFonts w:eastAsia="宋体"/>
      <w:b/>
      <w:bCs/>
      <w:kern w:val="44"/>
      <w:sz w:val="44"/>
      <w:szCs w:val="44"/>
      <w:lang w:val="en-US" w:eastAsia="zh-CN" w:bidi="ar-SA"/>
    </w:rPr>
  </w:style>
  <w:style w:type="character" w:customStyle="1" w:styleId="20">
    <w:name w:val="标题 2 字符"/>
    <w:link w:val="2"/>
    <w:qFormat/>
    <w:rPr>
      <w:rFonts w:ascii="仿宋_GB2312" w:eastAsia="仿宋_GB2312" w:hAnsi="Arial"/>
      <w:b/>
      <w:bCs/>
      <w:kern w:val="2"/>
      <w:sz w:val="30"/>
      <w:szCs w:val="30"/>
      <w:lang w:val="en-US" w:eastAsia="zh-CN" w:bidi="ar-SA"/>
    </w:rPr>
  </w:style>
  <w:style w:type="character" w:customStyle="1" w:styleId="ac">
    <w:name w:val="页眉 字符"/>
    <w:link w:val="ab"/>
    <w:qFormat/>
    <w:rPr>
      <w:rFonts w:eastAsia="宋体"/>
      <w:kern w:val="2"/>
      <w:sz w:val="18"/>
      <w:szCs w:val="18"/>
      <w:lang w:val="en-US" w:eastAsia="zh-CN" w:bidi="ar-SA"/>
    </w:rPr>
  </w:style>
  <w:style w:type="character" w:customStyle="1" w:styleId="30">
    <w:name w:val="标题 3 字符"/>
    <w:link w:val="3"/>
    <w:qFormat/>
    <w:rPr>
      <w:rFonts w:eastAsia="宋体"/>
      <w:b/>
      <w:bCs/>
      <w:kern w:val="2"/>
      <w:sz w:val="32"/>
      <w:szCs w:val="32"/>
      <w:lang w:val="en-US" w:eastAsia="zh-CN" w:bidi="ar-SA"/>
    </w:rPr>
  </w:style>
  <w:style w:type="character" w:customStyle="1" w:styleId="aa">
    <w:name w:val="页脚 字符"/>
    <w:link w:val="a9"/>
    <w:qFormat/>
    <w:rPr>
      <w:rFonts w:eastAsia="宋体"/>
      <w:kern w:val="2"/>
      <w:sz w:val="18"/>
      <w:szCs w:val="18"/>
      <w:lang w:val="en-US" w:eastAsia="zh-CN" w:bidi="ar-SA"/>
    </w:rPr>
  </w:style>
  <w:style w:type="paragraph" w:customStyle="1" w:styleId="CharCharChar">
    <w:name w:val="Char Char Char"/>
    <w:basedOn w:val="a"/>
    <w:qFormat/>
  </w:style>
  <w:style w:type="paragraph" w:customStyle="1" w:styleId="11">
    <w:name w:val="目录 11"/>
    <w:basedOn w:val="a"/>
    <w:next w:val="a"/>
    <w:semiHidden/>
    <w:qFormat/>
    <w:pPr>
      <w:tabs>
        <w:tab w:val="right" w:leader="dot" w:pos="8296"/>
      </w:tabs>
    </w:pPr>
    <w:rPr>
      <w:rFonts w:ascii="黑体" w:eastAsia="黑体"/>
    </w:rPr>
  </w:style>
  <w:style w:type="paragraph" w:customStyle="1" w:styleId="210">
    <w:name w:val="目录 21"/>
    <w:basedOn w:val="a"/>
    <w:next w:val="a"/>
    <w:semiHidden/>
    <w:qFormat/>
    <w:pPr>
      <w:ind w:left="210"/>
      <w:jc w:val="left"/>
    </w:pPr>
    <w:rPr>
      <w:smallCaps/>
      <w:sz w:val="20"/>
      <w:szCs w:val="20"/>
    </w:rPr>
  </w:style>
  <w:style w:type="paragraph" w:customStyle="1" w:styleId="Char">
    <w:name w:val="Char"/>
    <w:next w:val="a"/>
    <w:qFormat/>
    <w:pPr>
      <w:keepNext/>
      <w:keepLines/>
      <w:spacing w:before="240" w:after="240"/>
      <w:outlineLvl w:val="7"/>
    </w:pPr>
  </w:style>
  <w:style w:type="paragraph" w:customStyle="1" w:styleId="Char1CharCharCharCharCharCharChar">
    <w:name w:val="Char1 Char Char Char Char Char Char Char"/>
    <w:basedOn w:val="a"/>
    <w:qFormat/>
    <w:pPr>
      <w:spacing w:line="360" w:lineRule="auto"/>
      <w:ind w:firstLineChars="200" w:firstLine="200"/>
    </w:pPr>
    <w:rPr>
      <w:rFonts w:ascii="Tahoma" w:hAnsi="Tahoma"/>
      <w:sz w:val="24"/>
      <w:szCs w:val="20"/>
    </w:rPr>
  </w:style>
  <w:style w:type="paragraph" w:customStyle="1" w:styleId="Char1">
    <w:name w:val="Char1"/>
    <w:basedOn w:val="a"/>
    <w:qFormat/>
    <w:pPr>
      <w:widowControl/>
      <w:spacing w:after="160" w:line="240" w:lineRule="exact"/>
      <w:jc w:val="left"/>
    </w:pPr>
    <w:rPr>
      <w:rFonts w:ascii="Arial" w:eastAsia="Times New Roman" w:hAnsi="Arial" w:cs="Verdana"/>
      <w:b/>
      <w:kern w:val="0"/>
      <w:sz w:val="24"/>
      <w:szCs w:val="20"/>
      <w:lang w:eastAsia="en-US"/>
    </w:rPr>
  </w:style>
  <w:style w:type="paragraph" w:customStyle="1" w:styleId="CharCharCharChar">
    <w:name w:val="Char Char Char Char"/>
    <w:basedOn w:val="a"/>
    <w:qFormat/>
    <w:pPr>
      <w:tabs>
        <w:tab w:val="left" w:pos="425"/>
      </w:tabs>
      <w:ind w:left="425" w:hanging="425"/>
    </w:pPr>
  </w:style>
  <w:style w:type="paragraph" w:customStyle="1" w:styleId="Af2">
    <w:name w:val="正文 A"/>
    <w:qFormat/>
    <w:pPr>
      <w:widowControl w:val="0"/>
      <w:pBdr>
        <w:top w:val="none" w:sz="0" w:space="31" w:color="FFFFFF"/>
        <w:left w:val="none" w:sz="0" w:space="31" w:color="FFFFFF"/>
        <w:bottom w:val="none" w:sz="0" w:space="31" w:color="FFFFFF"/>
        <w:right w:val="none" w:sz="0" w:space="31" w:color="FFFFFF"/>
      </w:pBdr>
      <w:jc w:val="both"/>
    </w:pPr>
    <w:rPr>
      <w:rFonts w:ascii="Arial Unicode MS" w:hAnsi="Arial Unicode MS" w:cs="Arial Unicode MS"/>
      <w:color w:val="000000"/>
      <w:kern w:val="2"/>
      <w:sz w:val="21"/>
      <w:szCs w:val="21"/>
      <w:u w:color="000000"/>
    </w:rPr>
  </w:style>
  <w:style w:type="character" w:customStyle="1" w:styleId="4Char">
    <w:name w:val="标题4 Char"/>
    <w:link w:val="4"/>
    <w:qFormat/>
    <w:rPr>
      <w:rFonts w:eastAsia="黑体"/>
      <w:b/>
      <w:bCs/>
      <w:kern w:val="2"/>
      <w:sz w:val="32"/>
      <w:szCs w:val="32"/>
      <w:lang w:val="en-US" w:eastAsia="zh-CN" w:bidi="ar-SA"/>
    </w:rPr>
  </w:style>
  <w:style w:type="paragraph" w:customStyle="1" w:styleId="4">
    <w:name w:val="标题4"/>
    <w:basedOn w:val="3"/>
    <w:link w:val="4Char"/>
    <w:qFormat/>
    <w:pPr>
      <w:spacing w:beforeLines="50" w:before="50" w:afterLines="50" w:after="50" w:line="240" w:lineRule="auto"/>
      <w:jc w:val="center"/>
    </w:pPr>
    <w:rPr>
      <w:rFonts w:eastAsia="黑体"/>
    </w:rPr>
  </w:style>
  <w:style w:type="paragraph" w:customStyle="1" w:styleId="12">
    <w:name w:val="列表段落1"/>
    <w:basedOn w:val="a"/>
    <w:qFormat/>
    <w:pPr>
      <w:ind w:firstLineChars="200" w:firstLine="420"/>
    </w:pPr>
    <w:rPr>
      <w:rFonts w:ascii="Calibri" w:hAnsi="Calibri"/>
      <w:szCs w:val="22"/>
    </w:rPr>
  </w:style>
  <w:style w:type="paragraph" w:styleId="af3">
    <w:name w:val="No Spacing"/>
    <w:uiPriority w:val="1"/>
    <w:qFormat/>
    <w:pPr>
      <w:widowControl w:val="0"/>
      <w:jc w:val="both"/>
    </w:pPr>
    <w:rPr>
      <w:rFonts w:ascii="Calibri" w:hAnsi="Calibri"/>
      <w:kern w:val="2"/>
      <w:sz w:val="21"/>
      <w:szCs w:val="24"/>
    </w:rPr>
  </w:style>
  <w:style w:type="paragraph" w:customStyle="1" w:styleId="13">
    <w:name w:val="正文1"/>
    <w:qFormat/>
    <w:pPr>
      <w:jc w:val="both"/>
    </w:pPr>
    <w:rPr>
      <w:rFonts w:ascii="Calibri" w:hAnsi="Calibri" w:cs="宋体"/>
      <w:kern w:val="2"/>
      <w:sz w:val="21"/>
      <w:szCs w:val="21"/>
    </w:rPr>
  </w:style>
  <w:style w:type="paragraph" w:customStyle="1" w:styleId="Default">
    <w:name w:val="Default"/>
    <w:basedOn w:val="a"/>
    <w:qFormat/>
    <w:pPr>
      <w:autoSpaceDE w:val="0"/>
      <w:autoSpaceDN w:val="0"/>
      <w:adjustRightInd w:val="0"/>
      <w:jc w:val="left"/>
    </w:pPr>
    <w:rPr>
      <w:rFonts w:ascii="楷体" w:eastAsia="楷体" w:hAnsi="Calibri" w:cs="宋体"/>
      <w:color w:val="000000"/>
      <w:kern w:val="0"/>
      <w:sz w:val="24"/>
    </w:rPr>
  </w:style>
  <w:style w:type="paragraph" w:customStyle="1" w:styleId="23">
    <w:name w:val="列出段落2"/>
    <w:basedOn w:val="a"/>
    <w:qFormat/>
    <w:pPr>
      <w:spacing w:line="360" w:lineRule="auto"/>
      <w:ind w:firstLineChars="200" w:firstLine="420"/>
    </w:pPr>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27169;&#26495;\A4.2&#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A4.2模板.dot</Template>
  <TotalTime>0</TotalTime>
  <Pages>1</Pages>
  <Words>164</Words>
  <Characters>192</Characters>
  <Application>Microsoft Office Word</Application>
  <DocSecurity>0</DocSecurity>
  <Lines>17</Lines>
  <Paragraphs>14</Paragraphs>
  <ScaleCrop>false</ScaleCrop>
  <Company>wer</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西工科院  字〔2002〕  号                签发人：</dc:title>
  <dc:creator>复印室</dc:creator>
  <cp:lastModifiedBy>Seven</cp:lastModifiedBy>
  <cp:revision>7</cp:revision>
  <cp:lastPrinted>2019-09-30T06:03:00Z</cp:lastPrinted>
  <dcterms:created xsi:type="dcterms:W3CDTF">2023-12-20T02:53:00Z</dcterms:created>
  <dcterms:modified xsi:type="dcterms:W3CDTF">2026-01-22T08:05:00Z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eyJoZGlkIjoiNWQwY2M1NzgyNWE3MGIwYmNlZWY3YzUwOTRiOTU2NTEiLCJ1c2VySWQiOiIxNjY4NTg3MTk2In0=</vt:lpwstr>
  </property>
  <property fmtid="{D5CDD505-2E9C-101B-9397-08002B2CF9AE}" pid="4" name="ICV">
    <vt:lpwstr>8D4E8D6F40414F28B01947330F1A36B0_13</vt:lpwstr>
  </property>
</Properties>
</file>